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BF5B9" w14:textId="09D1B589" w:rsidR="00581933" w:rsidRPr="00CC11B7" w:rsidRDefault="0020116E" w:rsidP="00581933">
      <w:pPr>
        <w:pStyle w:val="ZPNzevprce"/>
      </w:pPr>
      <w:r w:rsidRPr="00CC11B7">
        <w:t xml:space="preserve">Webová aplikace pro </w:t>
      </w:r>
      <w:r w:rsidR="00EE5025" w:rsidRPr="00CC11B7">
        <w:t>k</w:t>
      </w:r>
      <w:r w:rsidR="006C6CD6" w:rsidRPr="00CC11B7">
        <w:t>nihovnu</w:t>
      </w:r>
    </w:p>
    <w:p w14:paraId="2BEEA91A" w14:textId="24AB52A2" w:rsidR="00581933" w:rsidRPr="00CC11B7" w:rsidRDefault="0020116E" w:rsidP="00581933">
      <w:pPr>
        <w:pStyle w:val="ZPTypprce"/>
      </w:pPr>
      <w:r w:rsidRPr="00CC11B7">
        <w:t>Projekt do předmětu Vývoj webových aplikací</w:t>
      </w:r>
    </w:p>
    <w:p w14:paraId="7DDA1DB0" w14:textId="0FE7E643" w:rsidR="00581933" w:rsidRPr="00CC11B7" w:rsidRDefault="00581933" w:rsidP="00581933">
      <w:pPr>
        <w:pStyle w:val="ZPOdsazennadpisy"/>
      </w:pPr>
    </w:p>
    <w:p w14:paraId="33B1E193" w14:textId="7FD43F08" w:rsidR="00581933" w:rsidRPr="00CC11B7" w:rsidRDefault="00581933" w:rsidP="00581933">
      <w:pPr>
        <w:pStyle w:val="ZPJmnaastnk"/>
      </w:pPr>
      <w:r w:rsidRPr="00CC11B7">
        <w:tab/>
      </w:r>
      <w:r w:rsidR="00221890" w:rsidRPr="00CC11B7">
        <w:t>Michal Brablec</w:t>
      </w:r>
    </w:p>
    <w:p w14:paraId="4A2788F6" w14:textId="77777777" w:rsidR="00501AEA" w:rsidRPr="00CC11B7" w:rsidRDefault="00501AEA" w:rsidP="00581933">
      <w:pPr>
        <w:pStyle w:val="ZPJmnaastnk"/>
        <w:sectPr w:rsidR="00501AEA" w:rsidRPr="00CC11B7" w:rsidSect="00196CE0">
          <w:headerReference w:type="first" r:id="rId8"/>
          <w:footerReference w:type="first" r:id="rId9"/>
          <w:pgSz w:w="11906" w:h="16838" w:code="9"/>
          <w:pgMar w:top="1418" w:right="1418" w:bottom="1701" w:left="851" w:header="1701" w:footer="1276" w:gutter="1134"/>
          <w:cols w:space="708"/>
          <w:titlePg/>
          <w:docGrid w:linePitch="360"/>
        </w:sectPr>
      </w:pPr>
    </w:p>
    <w:p w14:paraId="78788FE6" w14:textId="77777777" w:rsidR="00E76694" w:rsidRPr="00CC11B7" w:rsidRDefault="00F44C00" w:rsidP="007A00EC">
      <w:pPr>
        <w:pStyle w:val="ZPNadpisObsah"/>
      </w:pPr>
      <w:r w:rsidRPr="00CC11B7">
        <w:lastRenderedPageBreak/>
        <w:t>Obsah</w:t>
      </w:r>
    </w:p>
    <w:p w14:paraId="624650E3" w14:textId="3F46D046" w:rsidR="007F53AB" w:rsidRDefault="0022695D">
      <w:pPr>
        <w:pStyle w:val="Obsah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r w:rsidRPr="00CC11B7">
        <w:fldChar w:fldCharType="begin"/>
      </w:r>
      <w:r w:rsidRPr="00CC11B7">
        <w:instrText xml:space="preserve"> TOC \t "ZP: Hlavní nadpis;1;ZP: Podsekce;3;ZP: Hlavní nadpis -- přílohy;1;ZP: Sekce;2" </w:instrText>
      </w:r>
      <w:r w:rsidRPr="00CC11B7">
        <w:fldChar w:fldCharType="separate"/>
      </w:r>
      <w:r w:rsidR="007F53AB">
        <w:t>1</w:t>
      </w:r>
      <w:r w:rsidR="007F53AB"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  <w:tab/>
      </w:r>
      <w:r w:rsidR="007F53AB">
        <w:t>Úvod a cíl práce</w:t>
      </w:r>
      <w:r w:rsidR="007F53AB">
        <w:tab/>
      </w:r>
      <w:r w:rsidR="007F53AB">
        <w:fldChar w:fldCharType="begin"/>
      </w:r>
      <w:r w:rsidR="007F53AB">
        <w:instrText xml:space="preserve"> PAGEREF _Toc216369296 \h </w:instrText>
      </w:r>
      <w:r w:rsidR="007F53AB">
        <w:fldChar w:fldCharType="separate"/>
      </w:r>
      <w:r w:rsidR="007F53AB">
        <w:t>3</w:t>
      </w:r>
      <w:r w:rsidR="007F53AB">
        <w:fldChar w:fldCharType="end"/>
      </w:r>
    </w:p>
    <w:p w14:paraId="3E9A0A07" w14:textId="5494A47A" w:rsidR="007F53AB" w:rsidRDefault="007F53AB">
      <w:pPr>
        <w:pStyle w:val="Obsah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  <w:tab/>
      </w:r>
      <w:r>
        <w:t>Informační systém pro knihovnu</w:t>
      </w:r>
      <w:r>
        <w:tab/>
      </w:r>
      <w:r>
        <w:fldChar w:fldCharType="begin"/>
      </w:r>
      <w:r>
        <w:instrText xml:space="preserve"> PAGEREF _Toc216369297 \h </w:instrText>
      </w:r>
      <w:r>
        <w:fldChar w:fldCharType="separate"/>
      </w:r>
      <w:r>
        <w:t>4</w:t>
      </w:r>
      <w:r>
        <w:fldChar w:fldCharType="end"/>
      </w:r>
    </w:p>
    <w:p w14:paraId="367F8828" w14:textId="38CECA20" w:rsidR="007F53AB" w:rsidRDefault="007F53AB">
      <w:pPr>
        <w:pStyle w:val="Obsah2"/>
        <w:rPr>
          <w:rFonts w:asciiTheme="minorHAnsi" w:eastAsiaTheme="minorEastAsia" w:hAnsiTheme="minorHAnsi" w:cstheme="minorBidi"/>
          <w:iCs w:val="0"/>
          <w:kern w:val="2"/>
          <w14:ligatures w14:val="standardContextual"/>
        </w:rPr>
      </w:pPr>
      <w:r>
        <w:t>2.1</w:t>
      </w:r>
      <w:r>
        <w:rPr>
          <w:rFonts w:asciiTheme="minorHAnsi" w:eastAsiaTheme="minorEastAsia" w:hAnsiTheme="minorHAnsi" w:cstheme="minorBidi"/>
          <w:iCs w:val="0"/>
          <w:kern w:val="2"/>
          <w14:ligatures w14:val="standardContextual"/>
        </w:rPr>
        <w:tab/>
      </w:r>
      <w:r>
        <w:t>Funkční požadavky</w:t>
      </w:r>
      <w:r>
        <w:tab/>
      </w:r>
      <w:r>
        <w:fldChar w:fldCharType="begin"/>
      </w:r>
      <w:r>
        <w:instrText xml:space="preserve"> PAGEREF _Toc216369298 \h </w:instrText>
      </w:r>
      <w:r>
        <w:fldChar w:fldCharType="separate"/>
      </w:r>
      <w:r>
        <w:t>4</w:t>
      </w:r>
      <w:r>
        <w:fldChar w:fldCharType="end"/>
      </w:r>
    </w:p>
    <w:p w14:paraId="559749A9" w14:textId="2E26A9A5" w:rsidR="007F53AB" w:rsidRDefault="007F53AB">
      <w:pPr>
        <w:pStyle w:val="Obsah2"/>
        <w:rPr>
          <w:rFonts w:asciiTheme="minorHAnsi" w:eastAsiaTheme="minorEastAsia" w:hAnsiTheme="minorHAnsi" w:cstheme="minorBidi"/>
          <w:iCs w:val="0"/>
          <w:kern w:val="2"/>
          <w14:ligatures w14:val="standardContextual"/>
        </w:rPr>
      </w:pPr>
      <w:r>
        <w:t>2.2</w:t>
      </w:r>
      <w:r>
        <w:rPr>
          <w:rFonts w:asciiTheme="minorHAnsi" w:eastAsiaTheme="minorEastAsia" w:hAnsiTheme="minorHAnsi" w:cstheme="minorBidi"/>
          <w:iCs w:val="0"/>
          <w:kern w:val="2"/>
          <w14:ligatures w14:val="standardContextual"/>
        </w:rPr>
        <w:tab/>
      </w:r>
      <w:r>
        <w:t>Nefunkční požadavky</w:t>
      </w:r>
      <w:r>
        <w:tab/>
      </w:r>
      <w:r>
        <w:fldChar w:fldCharType="begin"/>
      </w:r>
      <w:r>
        <w:instrText xml:space="preserve"> PAGEREF _Toc216369299 \h </w:instrText>
      </w:r>
      <w:r>
        <w:fldChar w:fldCharType="separate"/>
      </w:r>
      <w:r>
        <w:t>4</w:t>
      </w:r>
      <w:r>
        <w:fldChar w:fldCharType="end"/>
      </w:r>
    </w:p>
    <w:p w14:paraId="27F1BE26" w14:textId="7490A702" w:rsidR="007F53AB" w:rsidRDefault="007F53AB">
      <w:pPr>
        <w:pStyle w:val="Obsah2"/>
        <w:rPr>
          <w:rFonts w:asciiTheme="minorHAnsi" w:eastAsiaTheme="minorEastAsia" w:hAnsiTheme="minorHAnsi" w:cstheme="minorBidi"/>
          <w:iCs w:val="0"/>
          <w:kern w:val="2"/>
          <w14:ligatures w14:val="standardContextual"/>
        </w:rPr>
      </w:pPr>
      <w:r>
        <w:t>2.3</w:t>
      </w:r>
      <w:r>
        <w:rPr>
          <w:rFonts w:asciiTheme="minorHAnsi" w:eastAsiaTheme="minorEastAsia" w:hAnsiTheme="minorHAnsi" w:cstheme="minorBidi"/>
          <w:iCs w:val="0"/>
          <w:kern w:val="2"/>
          <w14:ligatures w14:val="standardContextual"/>
        </w:rPr>
        <w:tab/>
      </w:r>
      <w:r>
        <w:t>Use Case diagram</w:t>
      </w:r>
      <w:r>
        <w:tab/>
      </w:r>
      <w:r>
        <w:fldChar w:fldCharType="begin"/>
      </w:r>
      <w:r>
        <w:instrText xml:space="preserve"> PAGEREF _Toc216369300 \h </w:instrText>
      </w:r>
      <w:r>
        <w:fldChar w:fldCharType="separate"/>
      </w:r>
      <w:r>
        <w:t>5</w:t>
      </w:r>
      <w:r>
        <w:fldChar w:fldCharType="end"/>
      </w:r>
    </w:p>
    <w:p w14:paraId="001884E9" w14:textId="27BF0931" w:rsidR="007F53AB" w:rsidRDefault="007F53AB">
      <w:pPr>
        <w:pStyle w:val="Obsah2"/>
        <w:rPr>
          <w:rFonts w:asciiTheme="minorHAnsi" w:eastAsiaTheme="minorEastAsia" w:hAnsiTheme="minorHAnsi" w:cstheme="minorBidi"/>
          <w:iCs w:val="0"/>
          <w:kern w:val="2"/>
          <w14:ligatures w14:val="standardContextual"/>
        </w:rPr>
      </w:pPr>
      <w:r>
        <w:t>2.4</w:t>
      </w:r>
      <w:r>
        <w:rPr>
          <w:rFonts w:asciiTheme="minorHAnsi" w:eastAsiaTheme="minorEastAsia" w:hAnsiTheme="minorHAnsi" w:cstheme="minorBidi"/>
          <w:iCs w:val="0"/>
          <w:kern w:val="2"/>
          <w14:ligatures w14:val="standardContextual"/>
        </w:rPr>
        <w:tab/>
      </w:r>
      <w:r>
        <w:t>ERD model databáze</w:t>
      </w:r>
      <w:r>
        <w:tab/>
      </w:r>
      <w:r>
        <w:fldChar w:fldCharType="begin"/>
      </w:r>
      <w:r>
        <w:instrText xml:space="preserve"> PAGEREF _Toc216369301 \h </w:instrText>
      </w:r>
      <w:r>
        <w:fldChar w:fldCharType="separate"/>
      </w:r>
      <w:r>
        <w:t>6</w:t>
      </w:r>
      <w:r>
        <w:fldChar w:fldCharType="end"/>
      </w:r>
    </w:p>
    <w:p w14:paraId="47AF8E99" w14:textId="2874C8EC" w:rsidR="007F53AB" w:rsidRDefault="007F53AB">
      <w:pPr>
        <w:pStyle w:val="Obsah2"/>
        <w:rPr>
          <w:rFonts w:asciiTheme="minorHAnsi" w:eastAsiaTheme="minorEastAsia" w:hAnsiTheme="minorHAnsi" w:cstheme="minorBidi"/>
          <w:iCs w:val="0"/>
          <w:kern w:val="2"/>
          <w14:ligatures w14:val="standardContextual"/>
        </w:rPr>
      </w:pPr>
      <w:r>
        <w:t>2.5</w:t>
      </w:r>
      <w:r>
        <w:rPr>
          <w:rFonts w:asciiTheme="minorHAnsi" w:eastAsiaTheme="minorEastAsia" w:hAnsiTheme="minorHAnsi" w:cstheme="minorBidi"/>
          <w:iCs w:val="0"/>
          <w:kern w:val="2"/>
          <w14:ligatures w14:val="standardContextual"/>
        </w:rPr>
        <w:tab/>
      </w:r>
      <w:r>
        <w:t>Drátěné modely rozhraní (Wireframes)</w:t>
      </w:r>
      <w:r>
        <w:tab/>
      </w:r>
      <w:r>
        <w:fldChar w:fldCharType="begin"/>
      </w:r>
      <w:r>
        <w:instrText xml:space="preserve"> PAGEREF _Toc216369302 \h </w:instrText>
      </w:r>
      <w:r>
        <w:fldChar w:fldCharType="separate"/>
      </w:r>
      <w:r>
        <w:t>7</w:t>
      </w:r>
      <w:r>
        <w:fldChar w:fldCharType="end"/>
      </w:r>
    </w:p>
    <w:p w14:paraId="34FE6704" w14:textId="4799A7B6" w:rsidR="007F53AB" w:rsidRDefault="007F53AB">
      <w:pPr>
        <w:pStyle w:val="Obsah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  <w:tab/>
      </w:r>
      <w:r>
        <w:t>Zdroje</w:t>
      </w:r>
      <w:r>
        <w:tab/>
      </w:r>
      <w:r>
        <w:fldChar w:fldCharType="begin"/>
      </w:r>
      <w:r>
        <w:instrText xml:space="preserve"> PAGEREF _Toc216369303 \h </w:instrText>
      </w:r>
      <w:r>
        <w:fldChar w:fldCharType="separate"/>
      </w:r>
      <w:r>
        <w:t>8</w:t>
      </w:r>
      <w:r>
        <w:fldChar w:fldCharType="end"/>
      </w:r>
    </w:p>
    <w:p w14:paraId="54D02E31" w14:textId="1EC2C6FE" w:rsidR="00A86718" w:rsidRPr="00CC11B7" w:rsidRDefault="0022695D" w:rsidP="004942F4">
      <w:pPr>
        <w:pStyle w:val="ZPZanadpisem"/>
      </w:pPr>
      <w:r w:rsidRPr="00CC11B7">
        <w:rPr>
          <w:noProof/>
        </w:rPr>
        <w:fldChar w:fldCharType="end"/>
      </w:r>
    </w:p>
    <w:p w14:paraId="644E527A" w14:textId="101A4F01" w:rsidR="0035145A" w:rsidRPr="00CC11B7" w:rsidRDefault="0035145A" w:rsidP="0035145A">
      <w:pPr>
        <w:pStyle w:val="Obsah10"/>
        <w:ind w:left="0" w:firstLine="0"/>
        <w:sectPr w:rsidR="0035145A" w:rsidRPr="00CC11B7" w:rsidSect="00600188">
          <w:headerReference w:type="even" r:id="rId10"/>
          <w:headerReference w:type="default" r:id="rId11"/>
          <w:pgSz w:w="11906" w:h="16838" w:code="9"/>
          <w:pgMar w:top="1418" w:right="1418" w:bottom="2268" w:left="851" w:header="1276" w:footer="1276" w:gutter="1134"/>
          <w:cols w:space="708"/>
          <w:docGrid w:linePitch="360"/>
        </w:sectPr>
      </w:pPr>
      <w:bookmarkStart w:id="0" w:name="_Toc226979225"/>
      <w:bookmarkStart w:id="1" w:name="_Toc226980105"/>
      <w:bookmarkStart w:id="2" w:name="_Toc227030960"/>
    </w:p>
    <w:p w14:paraId="2BBF0363" w14:textId="5963E0E6" w:rsidR="00F44C00" w:rsidRPr="00CC11B7" w:rsidRDefault="00A86718" w:rsidP="00893C1B">
      <w:pPr>
        <w:pStyle w:val="ZPHlavnnadpis"/>
      </w:pPr>
      <w:bookmarkStart w:id="3" w:name="_Toc216369296"/>
      <w:r w:rsidRPr="00CC11B7">
        <w:lastRenderedPageBreak/>
        <w:t>Úvod</w:t>
      </w:r>
      <w:r w:rsidR="00563C8A" w:rsidRPr="00CC11B7">
        <w:t xml:space="preserve"> a cíl</w:t>
      </w:r>
      <w:r w:rsidRPr="00CC11B7">
        <w:t xml:space="preserve"> práce</w:t>
      </w:r>
      <w:bookmarkEnd w:id="0"/>
      <w:bookmarkEnd w:id="1"/>
      <w:bookmarkEnd w:id="2"/>
      <w:bookmarkEnd w:id="3"/>
    </w:p>
    <w:p w14:paraId="6BE0091A" w14:textId="0928C8C6" w:rsidR="00F942F0" w:rsidRPr="00CC11B7" w:rsidRDefault="00F62AAF" w:rsidP="008E0C15">
      <w:pPr>
        <w:pStyle w:val="ZPBntext"/>
      </w:pPr>
      <w:r w:rsidRPr="00CC11B7">
        <w:t>Na vytvoření tohoto projektu bud</w:t>
      </w:r>
      <w:r w:rsidR="00AD5219" w:rsidRPr="00CC11B7">
        <w:t>ou</w:t>
      </w:r>
      <w:r w:rsidRPr="00CC11B7">
        <w:t xml:space="preserve"> využit</w:t>
      </w:r>
      <w:r w:rsidR="00AD5219" w:rsidRPr="00CC11B7">
        <w:t>y technologie</w:t>
      </w:r>
      <w:r w:rsidRPr="00CC11B7">
        <w:t xml:space="preserve"> HTML a CSS pro </w:t>
      </w:r>
      <w:r w:rsidR="0068358C">
        <w:t xml:space="preserve">grafický </w:t>
      </w:r>
      <w:r w:rsidRPr="00CC11B7">
        <w:t>frontend této aplikace. Pro její backend bude využito FastAPI</w:t>
      </w:r>
      <w:r w:rsidR="004052A4">
        <w:t xml:space="preserve"> (Python)</w:t>
      </w:r>
      <w:r w:rsidRPr="00CC11B7">
        <w:t xml:space="preserve"> s ukládáním dat do </w:t>
      </w:r>
      <w:r w:rsidR="0008530C" w:rsidRPr="00CC11B7">
        <w:t xml:space="preserve">relační </w:t>
      </w:r>
      <w:r w:rsidRPr="00CC11B7">
        <w:t>databáze SQLite.</w:t>
      </w:r>
      <w:r w:rsidR="00F942F0" w:rsidRPr="00CC11B7">
        <w:t xml:space="preserve"> </w:t>
      </w:r>
      <w:r w:rsidR="00617307" w:rsidRPr="00CC11B7">
        <w:t>Cíl</w:t>
      </w:r>
      <w:r w:rsidR="00C712F9">
        <w:t>em</w:t>
      </w:r>
      <w:r w:rsidR="00617307" w:rsidRPr="00CC11B7">
        <w:t xml:space="preserve"> práce je plně funkční webová aplikace informačního systému pro knihovnu, která bude schopná vykonat všechny zadané požadavky bez problémů</w:t>
      </w:r>
      <w:r w:rsidR="00F84AF7">
        <w:t xml:space="preserve"> a </w:t>
      </w:r>
      <w:r w:rsidR="00E83351">
        <w:t xml:space="preserve">bude </w:t>
      </w:r>
      <w:r w:rsidR="00F84AF7">
        <w:t xml:space="preserve">bezpečně </w:t>
      </w:r>
      <w:r w:rsidR="00E83351">
        <w:t>zvládat</w:t>
      </w:r>
      <w:r w:rsidR="00A02EE3">
        <w:t xml:space="preserve"> veškerý</w:t>
      </w:r>
      <w:r w:rsidR="00E83351">
        <w:t xml:space="preserve"> provoz</w:t>
      </w:r>
      <w:r w:rsidR="00F84AF7">
        <w:t>.</w:t>
      </w:r>
    </w:p>
    <w:p w14:paraId="59F3B2AF" w14:textId="690A0691" w:rsidR="00006358" w:rsidRPr="00CC11B7" w:rsidRDefault="00E22B26" w:rsidP="00006358">
      <w:pPr>
        <w:pStyle w:val="ZPHlavnnadpis"/>
      </w:pPr>
      <w:bookmarkStart w:id="4" w:name="_Toc216369297"/>
      <w:r w:rsidRPr="00CC11B7">
        <w:lastRenderedPageBreak/>
        <w:t xml:space="preserve">Informační systém pro </w:t>
      </w:r>
      <w:r w:rsidR="00421E68" w:rsidRPr="00CC11B7">
        <w:t>k</w:t>
      </w:r>
      <w:r w:rsidRPr="00CC11B7">
        <w:t>nihovnu</w:t>
      </w:r>
      <w:bookmarkEnd w:id="4"/>
    </w:p>
    <w:p w14:paraId="250BE641" w14:textId="3BA75888" w:rsidR="002F1CAB" w:rsidRPr="00CC11B7" w:rsidRDefault="00C66D9E" w:rsidP="000F08E2">
      <w:pPr>
        <w:pStyle w:val="ZPSekce"/>
      </w:pPr>
      <w:bookmarkStart w:id="5" w:name="_Toc216369298"/>
      <w:r w:rsidRPr="00CC11B7">
        <w:t>Funkční požadavky</w:t>
      </w:r>
      <w:bookmarkEnd w:id="5"/>
    </w:p>
    <w:p w14:paraId="240DBB85" w14:textId="1AC1B350" w:rsidR="00365215" w:rsidRPr="00CC11B7" w:rsidRDefault="00925808" w:rsidP="00A75252">
      <w:pPr>
        <w:pStyle w:val="ZPBntext"/>
        <w:numPr>
          <w:ilvl w:val="0"/>
          <w:numId w:val="11"/>
        </w:numPr>
      </w:pPr>
      <w:r>
        <w:t>Návštěvník</w:t>
      </w:r>
      <w:r w:rsidR="00365215" w:rsidRPr="00CC11B7">
        <w:t xml:space="preserve"> může zobrazit hlavní stránku knihovny.</w:t>
      </w:r>
    </w:p>
    <w:p w14:paraId="6E483E70" w14:textId="5AD0D3B8" w:rsidR="002F1CAB" w:rsidRPr="00CC11B7" w:rsidRDefault="00925808" w:rsidP="00A75252">
      <w:pPr>
        <w:pStyle w:val="ZPBntext"/>
        <w:numPr>
          <w:ilvl w:val="0"/>
          <w:numId w:val="11"/>
        </w:numPr>
      </w:pPr>
      <w:r>
        <w:t>Návštěvník</w:t>
      </w:r>
      <w:r w:rsidR="00A75252" w:rsidRPr="00CC11B7">
        <w:t xml:space="preserve"> se může</w:t>
      </w:r>
      <w:r>
        <w:t xml:space="preserve"> přihlásit</w:t>
      </w:r>
      <w:r w:rsidR="00A75252" w:rsidRPr="00CC11B7">
        <w:t xml:space="preserve"> do systému.</w:t>
      </w:r>
    </w:p>
    <w:p w14:paraId="4C0E0681" w14:textId="2A2648AC" w:rsidR="000D49C8" w:rsidRPr="00CC11B7" w:rsidRDefault="000D49C8" w:rsidP="00A75252">
      <w:pPr>
        <w:pStyle w:val="ZPBntext"/>
        <w:numPr>
          <w:ilvl w:val="0"/>
          <w:numId w:val="11"/>
        </w:numPr>
      </w:pPr>
      <w:r w:rsidRPr="00CC11B7">
        <w:t xml:space="preserve">Přihlášený </w:t>
      </w:r>
      <w:r w:rsidR="001B330C">
        <w:t>čtenář</w:t>
      </w:r>
      <w:r w:rsidRPr="00CC11B7">
        <w:t xml:space="preserve"> se může odhlásit.</w:t>
      </w:r>
    </w:p>
    <w:p w14:paraId="6946F189" w14:textId="3519469B" w:rsidR="002F3A9D" w:rsidRPr="00CC11B7" w:rsidRDefault="002F3A9D" w:rsidP="00A75252">
      <w:pPr>
        <w:pStyle w:val="ZPBntext"/>
        <w:numPr>
          <w:ilvl w:val="0"/>
          <w:numId w:val="11"/>
        </w:numPr>
      </w:pPr>
      <w:r w:rsidRPr="00CC11B7">
        <w:t xml:space="preserve">Přihlášený </w:t>
      </w:r>
      <w:r w:rsidR="001B330C">
        <w:t>čtenář</w:t>
      </w:r>
      <w:r w:rsidRPr="00CC11B7">
        <w:t xml:space="preserve"> si může rozjet </w:t>
      </w:r>
      <w:r w:rsidR="009F44F4">
        <w:t xml:space="preserve">informace o </w:t>
      </w:r>
      <w:r w:rsidRPr="00CC11B7">
        <w:t>da</w:t>
      </w:r>
      <w:r w:rsidR="009F44F4">
        <w:t>né</w:t>
      </w:r>
      <w:r w:rsidRPr="00CC11B7">
        <w:t xml:space="preserve"> kni</w:t>
      </w:r>
      <w:r w:rsidR="00914EAD">
        <w:t>ze</w:t>
      </w:r>
      <w:r w:rsidRPr="00CC11B7">
        <w:t>.</w:t>
      </w:r>
    </w:p>
    <w:p w14:paraId="36C22D9C" w14:textId="6F1532CA" w:rsidR="002F3A9D" w:rsidRPr="00CC11B7" w:rsidRDefault="002F3A9D" w:rsidP="00A75252">
      <w:pPr>
        <w:pStyle w:val="ZPBntext"/>
        <w:numPr>
          <w:ilvl w:val="0"/>
          <w:numId w:val="11"/>
        </w:numPr>
      </w:pPr>
      <w:r w:rsidRPr="00CC11B7">
        <w:t xml:space="preserve">Přihlášený </w:t>
      </w:r>
      <w:r w:rsidR="001B330C">
        <w:t>čtenář</w:t>
      </w:r>
      <w:r w:rsidR="001B330C" w:rsidRPr="00CC11B7">
        <w:t xml:space="preserve"> </w:t>
      </w:r>
      <w:r w:rsidRPr="00CC11B7">
        <w:t>si může půjčit jakoukoliv dostupnou knihu.</w:t>
      </w:r>
    </w:p>
    <w:p w14:paraId="0EEA6200" w14:textId="1AB68C94" w:rsidR="00A66316" w:rsidRDefault="00A66316" w:rsidP="00A75252">
      <w:pPr>
        <w:pStyle w:val="ZPBntext"/>
        <w:numPr>
          <w:ilvl w:val="0"/>
          <w:numId w:val="11"/>
        </w:numPr>
      </w:pPr>
      <w:r w:rsidRPr="00CC11B7">
        <w:t xml:space="preserve">Přihlášený </w:t>
      </w:r>
      <w:r w:rsidR="001B330C">
        <w:t>čtenář</w:t>
      </w:r>
      <w:r w:rsidRPr="00CC11B7">
        <w:t xml:space="preserve"> si může zobrazit všechny svoje půjčené knihy.</w:t>
      </w:r>
    </w:p>
    <w:p w14:paraId="10705861" w14:textId="494A75A3" w:rsidR="007035CE" w:rsidRDefault="007035CE" w:rsidP="007035CE">
      <w:pPr>
        <w:pStyle w:val="ZPBntext"/>
        <w:numPr>
          <w:ilvl w:val="0"/>
          <w:numId w:val="11"/>
        </w:numPr>
      </w:pPr>
      <w:r w:rsidRPr="00CC11B7">
        <w:t xml:space="preserve">Přihlášený </w:t>
      </w:r>
      <w:r>
        <w:t>čtenář</w:t>
      </w:r>
      <w:r w:rsidRPr="00CC11B7">
        <w:t xml:space="preserve"> si může změnit své přihlašovací heslo.</w:t>
      </w:r>
    </w:p>
    <w:p w14:paraId="69CA0213" w14:textId="60EA9D8F" w:rsidR="00302F61" w:rsidRPr="00CC11B7" w:rsidRDefault="00302F61" w:rsidP="00A75252">
      <w:pPr>
        <w:pStyle w:val="ZPBntext"/>
        <w:numPr>
          <w:ilvl w:val="0"/>
          <w:numId w:val="11"/>
        </w:numPr>
      </w:pPr>
      <w:r w:rsidRPr="00CC11B7">
        <w:t xml:space="preserve">Přihlášený </w:t>
      </w:r>
      <w:r w:rsidR="006A3CC3">
        <w:t>knihovník</w:t>
      </w:r>
      <w:r w:rsidRPr="00CC11B7">
        <w:t xml:space="preserve"> může přidávat knihy a měnit jejich metadata.</w:t>
      </w:r>
    </w:p>
    <w:p w14:paraId="6B90F2EC" w14:textId="1F8FB668" w:rsidR="00A66316" w:rsidRDefault="00A66316" w:rsidP="00A75252">
      <w:pPr>
        <w:pStyle w:val="ZPBntext"/>
        <w:numPr>
          <w:ilvl w:val="0"/>
          <w:numId w:val="11"/>
        </w:numPr>
      </w:pPr>
      <w:r w:rsidRPr="00CC11B7">
        <w:t xml:space="preserve">Přihlášený </w:t>
      </w:r>
      <w:r w:rsidR="006A3CC3">
        <w:t>knihovník</w:t>
      </w:r>
      <w:r w:rsidRPr="00CC11B7">
        <w:t xml:space="preserve"> může zobrazit všechny půjčené knihy </w:t>
      </w:r>
      <w:r w:rsidR="006B3BA6">
        <w:t>čtenáře</w:t>
      </w:r>
      <w:r w:rsidRPr="00CC11B7">
        <w:t>.</w:t>
      </w:r>
    </w:p>
    <w:p w14:paraId="4F66A656" w14:textId="0B8757F1" w:rsidR="00F639DF" w:rsidRDefault="00F639DF" w:rsidP="00F639DF">
      <w:pPr>
        <w:pStyle w:val="ZPBntext"/>
        <w:numPr>
          <w:ilvl w:val="0"/>
          <w:numId w:val="11"/>
        </w:numPr>
      </w:pPr>
      <w:r w:rsidRPr="00CC11B7">
        <w:t xml:space="preserve">Přihlášený </w:t>
      </w:r>
      <w:r>
        <w:t>knihovník</w:t>
      </w:r>
      <w:r w:rsidRPr="00CC11B7">
        <w:t xml:space="preserve"> </w:t>
      </w:r>
      <w:r>
        <w:t xml:space="preserve">spravuje vracení knih od </w:t>
      </w:r>
      <w:r w:rsidR="00DD4DB1">
        <w:t>čtenáře</w:t>
      </w:r>
    </w:p>
    <w:p w14:paraId="1F475327" w14:textId="010E531E" w:rsidR="00202693" w:rsidRDefault="00202693" w:rsidP="00CE12DA">
      <w:pPr>
        <w:pStyle w:val="ZPBntext"/>
        <w:numPr>
          <w:ilvl w:val="0"/>
          <w:numId w:val="11"/>
        </w:numPr>
      </w:pPr>
      <w:r>
        <w:t xml:space="preserve">Přihlášený administrátor může přidávat nové </w:t>
      </w:r>
      <w:r w:rsidR="00381DFB">
        <w:t>účty</w:t>
      </w:r>
      <w:r>
        <w:t xml:space="preserve"> do systému.</w:t>
      </w:r>
    </w:p>
    <w:p w14:paraId="1D0BB92F" w14:textId="6051ECC6" w:rsidR="00381DFB" w:rsidRPr="00CC11B7" w:rsidRDefault="00381DFB" w:rsidP="00381DFB">
      <w:pPr>
        <w:pStyle w:val="ZPBntext"/>
        <w:numPr>
          <w:ilvl w:val="0"/>
          <w:numId w:val="11"/>
        </w:numPr>
      </w:pPr>
      <w:r>
        <w:t>Přihlášený administrátor nastavuje práva vytvořeným účtům.</w:t>
      </w:r>
    </w:p>
    <w:p w14:paraId="0BF08C6C" w14:textId="04985CB9" w:rsidR="00AE0A32" w:rsidRDefault="00AE0A32" w:rsidP="00A75252">
      <w:pPr>
        <w:pStyle w:val="ZPBntext"/>
        <w:numPr>
          <w:ilvl w:val="0"/>
          <w:numId w:val="11"/>
        </w:numPr>
      </w:pPr>
      <w:r w:rsidRPr="00CC11B7">
        <w:t xml:space="preserve">Přihlášený </w:t>
      </w:r>
      <w:r w:rsidR="0052419B">
        <w:t>administrátor</w:t>
      </w:r>
      <w:r w:rsidRPr="00CC11B7">
        <w:t xml:space="preserve"> má kompletní práva na správu databází (možnost mazat knihy nebo </w:t>
      </w:r>
      <w:r w:rsidR="001E0B5A">
        <w:t>čtenáře</w:t>
      </w:r>
      <w:r w:rsidRPr="00CC11B7">
        <w:t>)</w:t>
      </w:r>
      <w:r w:rsidR="00F51407">
        <w:t>, ale i všechna spodní práva</w:t>
      </w:r>
      <w:r w:rsidR="00F639DF">
        <w:t>.</w:t>
      </w:r>
    </w:p>
    <w:p w14:paraId="64904B5E" w14:textId="3AA1702F" w:rsidR="00B43D79" w:rsidRPr="00CC11B7" w:rsidRDefault="00C66D9E" w:rsidP="000F08E2">
      <w:pPr>
        <w:pStyle w:val="ZPSekce"/>
      </w:pPr>
      <w:bookmarkStart w:id="6" w:name="_Toc216369299"/>
      <w:r w:rsidRPr="00CC11B7">
        <w:t>Nefunkční požadavky</w:t>
      </w:r>
      <w:bookmarkEnd w:id="6"/>
    </w:p>
    <w:p w14:paraId="1FC8C7EE" w14:textId="7A6DAFF4" w:rsidR="00FF6FDA" w:rsidRPr="00CC11B7" w:rsidRDefault="00FF6FDA" w:rsidP="00FF6FDA">
      <w:pPr>
        <w:pStyle w:val="ZPBntext"/>
        <w:numPr>
          <w:ilvl w:val="0"/>
          <w:numId w:val="10"/>
        </w:numPr>
      </w:pPr>
      <w:r w:rsidRPr="00CC11B7">
        <w:t>Uživatelsky přívětivý a responzivní design (</w:t>
      </w:r>
      <w:r w:rsidR="0067312C" w:rsidRPr="00CC11B7">
        <w:t xml:space="preserve">pro </w:t>
      </w:r>
      <w:r w:rsidR="00B549D8" w:rsidRPr="00CC11B7">
        <w:t xml:space="preserve">desktop </w:t>
      </w:r>
      <w:r w:rsidR="00BC78AB" w:rsidRPr="00CC11B7">
        <w:t xml:space="preserve">i </w:t>
      </w:r>
      <w:r w:rsidR="00B549D8" w:rsidRPr="00CC11B7">
        <w:t>mobil</w:t>
      </w:r>
      <w:r w:rsidRPr="00CC11B7">
        <w:t>).</w:t>
      </w:r>
    </w:p>
    <w:p w14:paraId="668F6107" w14:textId="0B6E4138" w:rsidR="007104D3" w:rsidRPr="00CC11B7" w:rsidRDefault="0023550B" w:rsidP="0023550B">
      <w:pPr>
        <w:pStyle w:val="ZPBntext"/>
        <w:numPr>
          <w:ilvl w:val="0"/>
          <w:numId w:val="10"/>
        </w:numPr>
      </w:pPr>
      <w:r w:rsidRPr="00CC11B7">
        <w:t>Systém by měl být dostupný celý den.</w:t>
      </w:r>
    </w:p>
    <w:p w14:paraId="6F1462B5" w14:textId="53418CEC" w:rsidR="0023550B" w:rsidRPr="00CC11B7" w:rsidRDefault="0023550B" w:rsidP="0023550B">
      <w:pPr>
        <w:pStyle w:val="ZPBntext"/>
        <w:numPr>
          <w:ilvl w:val="0"/>
          <w:numId w:val="10"/>
        </w:numPr>
      </w:pPr>
      <w:r w:rsidRPr="00CC11B7">
        <w:t>Odezva stránky i jejich dotazů by měla být krátká.</w:t>
      </w:r>
    </w:p>
    <w:p w14:paraId="2B3FB241" w14:textId="593D4A97" w:rsidR="007D4B1B" w:rsidRPr="00CC11B7" w:rsidRDefault="007D4B1B" w:rsidP="0023550B">
      <w:pPr>
        <w:pStyle w:val="ZPBntext"/>
        <w:numPr>
          <w:ilvl w:val="0"/>
          <w:numId w:val="10"/>
        </w:numPr>
      </w:pPr>
      <w:r w:rsidRPr="00CC11B7">
        <w:t>Výkonné vyhledávání záznamů</w:t>
      </w:r>
      <w:r w:rsidR="002B6453" w:rsidRPr="00CC11B7">
        <w:t xml:space="preserve"> knih</w:t>
      </w:r>
      <w:r w:rsidRPr="00CC11B7">
        <w:t>.</w:t>
      </w:r>
    </w:p>
    <w:p w14:paraId="5234D0B0" w14:textId="718B573C" w:rsidR="0023550B" w:rsidRPr="00CC11B7" w:rsidRDefault="00FD57D9" w:rsidP="0023550B">
      <w:pPr>
        <w:pStyle w:val="ZPBntext"/>
        <w:numPr>
          <w:ilvl w:val="0"/>
          <w:numId w:val="10"/>
        </w:numPr>
      </w:pPr>
      <w:r w:rsidRPr="00CC11B7">
        <w:t xml:space="preserve">Bezpečné </w:t>
      </w:r>
      <w:r w:rsidR="00C87BF4" w:rsidRPr="00CC11B7">
        <w:t xml:space="preserve">šifrované </w:t>
      </w:r>
      <w:r w:rsidRPr="00CC11B7">
        <w:t>připojení</w:t>
      </w:r>
      <w:r w:rsidR="007D7466" w:rsidRPr="00CC11B7">
        <w:t xml:space="preserve"> (</w:t>
      </w:r>
      <w:r w:rsidR="001373F7" w:rsidRPr="00CC11B7">
        <w:t xml:space="preserve">použití protokolu </w:t>
      </w:r>
      <w:r w:rsidR="007D7466" w:rsidRPr="00CC11B7">
        <w:t>HTTPS)</w:t>
      </w:r>
      <w:r w:rsidR="00C87BF4" w:rsidRPr="00CC11B7">
        <w:t>.</w:t>
      </w:r>
    </w:p>
    <w:p w14:paraId="38E59C35" w14:textId="69898F29" w:rsidR="00C87BF4" w:rsidRPr="00CC11B7" w:rsidRDefault="00C87BF4" w:rsidP="0023550B">
      <w:pPr>
        <w:pStyle w:val="ZPBntext"/>
        <w:numPr>
          <w:ilvl w:val="0"/>
          <w:numId w:val="10"/>
        </w:numPr>
      </w:pPr>
      <w:r w:rsidRPr="00CC11B7">
        <w:t>Bezpečné uložení dat a jejich ochrana</w:t>
      </w:r>
      <w:r w:rsidR="00AA17EB" w:rsidRPr="00CC11B7">
        <w:t xml:space="preserve"> před útoky</w:t>
      </w:r>
      <w:r w:rsidRPr="00CC11B7">
        <w:t>.</w:t>
      </w:r>
    </w:p>
    <w:p w14:paraId="48337155" w14:textId="7DEAB081" w:rsidR="007D4B1B" w:rsidRPr="00CC11B7" w:rsidRDefault="00103272" w:rsidP="0023550B">
      <w:pPr>
        <w:pStyle w:val="ZPBntext"/>
        <w:numPr>
          <w:ilvl w:val="0"/>
          <w:numId w:val="10"/>
        </w:numPr>
      </w:pPr>
      <w:r w:rsidRPr="00CC11B7">
        <w:t>Lehká</w:t>
      </w:r>
      <w:r w:rsidR="00F55B1E" w:rsidRPr="00CC11B7">
        <w:t xml:space="preserve"> a rychlá</w:t>
      </w:r>
      <w:r w:rsidRPr="00CC11B7">
        <w:t xml:space="preserve"> údržba a </w:t>
      </w:r>
      <w:r w:rsidR="00101FB3" w:rsidRPr="00CC11B7">
        <w:t>přípa</w:t>
      </w:r>
      <w:r w:rsidR="004B70E6" w:rsidRPr="00CC11B7">
        <w:t>dná</w:t>
      </w:r>
      <w:r w:rsidR="00101FB3" w:rsidRPr="00CC11B7">
        <w:t xml:space="preserve"> </w:t>
      </w:r>
      <w:r w:rsidRPr="00CC11B7">
        <w:t>možn</w:t>
      </w:r>
      <w:r w:rsidR="004B70E6" w:rsidRPr="00CC11B7">
        <w:t>ost</w:t>
      </w:r>
      <w:r w:rsidRPr="00CC11B7">
        <w:t xml:space="preserve"> škálovatelnost</w:t>
      </w:r>
      <w:r w:rsidR="00502A36" w:rsidRPr="00CC11B7">
        <w:t>i</w:t>
      </w:r>
      <w:r w:rsidRPr="00CC11B7">
        <w:t>.</w:t>
      </w:r>
    </w:p>
    <w:p w14:paraId="4030F846" w14:textId="77777777" w:rsidR="00EE7479" w:rsidRDefault="00F73D67" w:rsidP="00EE7479">
      <w:pPr>
        <w:pStyle w:val="ZPSekce"/>
      </w:pPr>
      <w:bookmarkStart w:id="7" w:name="_Toc216369300"/>
      <w:r w:rsidRPr="00CC11B7">
        <w:lastRenderedPageBreak/>
        <w:t>Use</w:t>
      </w:r>
      <w:r w:rsidR="00614B80" w:rsidRPr="00CC11B7">
        <w:t xml:space="preserve"> C</w:t>
      </w:r>
      <w:r w:rsidRPr="00CC11B7">
        <w:t>ase diagram</w:t>
      </w:r>
      <w:bookmarkEnd w:id="7"/>
    </w:p>
    <w:p w14:paraId="40DAE87F" w14:textId="62826A32" w:rsidR="005B452E" w:rsidRPr="00CC11B7" w:rsidRDefault="00EE7479" w:rsidP="00EE7479">
      <w:pPr>
        <w:pStyle w:val="ZPBntext"/>
      </w:pPr>
      <w:r w:rsidRPr="00EE7479">
        <w:rPr>
          <w:noProof/>
        </w:rPr>
        <w:drawing>
          <wp:inline distT="0" distB="0" distL="0" distR="0" wp14:anchorId="0480DE46" wp14:editId="759DB3AB">
            <wp:extent cx="4505325" cy="7718384"/>
            <wp:effectExtent l="0" t="0" r="0" b="0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904" cy="774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DD67" w14:textId="77777777" w:rsidR="00EE7479" w:rsidRDefault="00810336" w:rsidP="001537DC">
      <w:pPr>
        <w:pStyle w:val="ZPSekce"/>
      </w:pPr>
      <w:bookmarkStart w:id="8" w:name="_Toc216369301"/>
      <w:r w:rsidRPr="00CC11B7">
        <w:lastRenderedPageBreak/>
        <w:t>ERD</w:t>
      </w:r>
      <w:r w:rsidR="00520A71" w:rsidRPr="00CC11B7">
        <w:t xml:space="preserve"> </w:t>
      </w:r>
      <w:r w:rsidR="008B104D" w:rsidRPr="00CC11B7">
        <w:t>model databáz</w:t>
      </w:r>
      <w:r w:rsidR="001537DC">
        <w:t>e</w:t>
      </w:r>
      <w:bookmarkEnd w:id="8"/>
    </w:p>
    <w:p w14:paraId="6CAC670F" w14:textId="169EA80E" w:rsidR="00281193" w:rsidRPr="00281193" w:rsidRDefault="001537DC" w:rsidP="00EE7479">
      <w:pPr>
        <w:pStyle w:val="ZPBntext"/>
      </w:pPr>
      <w:r w:rsidRPr="001537DC">
        <w:rPr>
          <w:noProof/>
        </w:rPr>
        <w:drawing>
          <wp:inline distT="0" distB="0" distL="0" distR="0" wp14:anchorId="5159A9D3" wp14:editId="4B9D8900">
            <wp:extent cx="4076700" cy="7710181"/>
            <wp:effectExtent l="0" t="0" r="0" b="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0"/>
                    <a:stretch/>
                  </pic:blipFill>
                  <pic:spPr bwMode="auto">
                    <a:xfrm>
                      <a:off x="0" y="0"/>
                      <a:ext cx="4100144" cy="7754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59616" w14:textId="4EF529D0" w:rsidR="00520A71" w:rsidRPr="00CC11B7" w:rsidRDefault="00D76F1B" w:rsidP="00520A71">
      <w:pPr>
        <w:pStyle w:val="ZPSekce"/>
      </w:pPr>
      <w:bookmarkStart w:id="9" w:name="_Toc216369302"/>
      <w:r w:rsidRPr="00CC11B7">
        <w:lastRenderedPageBreak/>
        <w:t xml:space="preserve">Drátěné modely </w:t>
      </w:r>
      <w:r w:rsidR="00161955" w:rsidRPr="00CC11B7">
        <w:t xml:space="preserve">rozhraní </w:t>
      </w:r>
      <w:r w:rsidRPr="00CC11B7">
        <w:t>(</w:t>
      </w:r>
      <w:r w:rsidR="001E5031">
        <w:t>W</w:t>
      </w:r>
      <w:r w:rsidRPr="00CC11B7">
        <w:t>ireframes)</w:t>
      </w:r>
      <w:bookmarkEnd w:id="9"/>
    </w:p>
    <w:p w14:paraId="66ADD67E" w14:textId="51A451E2" w:rsidR="003848AB" w:rsidRPr="00CC11B7" w:rsidRDefault="00A16A80" w:rsidP="00CE6E05">
      <w:pPr>
        <w:pStyle w:val="ZPBntext"/>
        <w:rPr>
          <w:noProof/>
        </w:rPr>
      </w:pPr>
      <w:r w:rsidRPr="00A16A80">
        <w:rPr>
          <w:noProof/>
        </w:rPr>
        <w:drawing>
          <wp:inline distT="0" distB="0" distL="0" distR="0" wp14:anchorId="2A4F4EC4" wp14:editId="481E4082">
            <wp:extent cx="4841999" cy="7717155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355" cy="774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A2F60" w14:textId="208EE6FD" w:rsidR="00710C27" w:rsidRPr="00CC11B7" w:rsidRDefault="00B3545C" w:rsidP="00710C27">
      <w:pPr>
        <w:pStyle w:val="ZPHlavnnadpis"/>
      </w:pPr>
      <w:bookmarkStart w:id="10" w:name="_Toc216369303"/>
      <w:r w:rsidRPr="00CC11B7">
        <w:lastRenderedPageBreak/>
        <w:t>Z</w:t>
      </w:r>
      <w:r w:rsidR="00727DB1" w:rsidRPr="00CC11B7">
        <w:t>droje</w:t>
      </w:r>
      <w:bookmarkEnd w:id="10"/>
    </w:p>
    <w:p w14:paraId="00AFDD45" w14:textId="4EBEB1EE" w:rsidR="00247666" w:rsidRDefault="00247666" w:rsidP="00247666">
      <w:pPr>
        <w:pStyle w:val="ZPBntext"/>
        <w:numPr>
          <w:ilvl w:val="0"/>
          <w:numId w:val="13"/>
        </w:numPr>
      </w:pPr>
      <w:r w:rsidRPr="00247666">
        <w:t>Prezentace</w:t>
      </w:r>
      <w:r>
        <w:t xml:space="preserve"> z</w:t>
      </w:r>
      <w:r w:rsidR="0096519A">
        <w:t> </w:t>
      </w:r>
      <w:r>
        <w:t>přednášek</w:t>
      </w:r>
      <w:r w:rsidR="0096519A">
        <w:t xml:space="preserve"> + AI</w:t>
      </w:r>
      <w:r w:rsidR="008378DF">
        <w:t>.</w:t>
      </w:r>
    </w:p>
    <w:p w14:paraId="6E20F5E8" w14:textId="6FE2EFBD" w:rsidR="008964AD" w:rsidRDefault="007E660B" w:rsidP="00247666">
      <w:pPr>
        <w:pStyle w:val="ZPBntext"/>
        <w:numPr>
          <w:ilvl w:val="0"/>
          <w:numId w:val="13"/>
        </w:numPr>
      </w:pPr>
      <w:r w:rsidRPr="007E660B">
        <w:t>https://www.w3schools.com/</w:t>
      </w:r>
    </w:p>
    <w:p w14:paraId="7CB534FB" w14:textId="5C619BEC" w:rsidR="007E660B" w:rsidRDefault="007E660B" w:rsidP="00247666">
      <w:pPr>
        <w:pStyle w:val="ZPBntext"/>
        <w:numPr>
          <w:ilvl w:val="0"/>
          <w:numId w:val="13"/>
        </w:numPr>
      </w:pPr>
      <w:r w:rsidRPr="007E660B">
        <w:t>https://fastapi.tiangolo.com/</w:t>
      </w:r>
    </w:p>
    <w:p w14:paraId="3EDA3CBF" w14:textId="3D83E870" w:rsidR="00247666" w:rsidRPr="00403B02" w:rsidRDefault="00247666" w:rsidP="00247666">
      <w:pPr>
        <w:pStyle w:val="ZPBntext"/>
        <w:numPr>
          <w:ilvl w:val="0"/>
          <w:numId w:val="13"/>
        </w:numPr>
      </w:pPr>
      <w:r w:rsidRPr="00247666">
        <w:t>https://www.drawio.com/</w:t>
      </w:r>
    </w:p>
    <w:sectPr w:rsidR="00247666" w:rsidRPr="00403B02" w:rsidSect="00334063">
      <w:headerReference w:type="even" r:id="rId15"/>
      <w:headerReference w:type="default" r:id="rId16"/>
      <w:type w:val="oddPage"/>
      <w:pgSz w:w="11906" w:h="16838" w:code="9"/>
      <w:pgMar w:top="1418" w:right="1418" w:bottom="2268" w:left="851" w:header="1276" w:footer="1276" w:gutter="11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24F44" w14:textId="77777777" w:rsidR="004A61A9" w:rsidRDefault="004A61A9">
      <w:r>
        <w:separator/>
      </w:r>
    </w:p>
    <w:p w14:paraId="5C979D79" w14:textId="77777777" w:rsidR="004A61A9" w:rsidRDefault="004A61A9"/>
    <w:p w14:paraId="3F810685" w14:textId="77777777" w:rsidR="004A61A9" w:rsidRDefault="004A61A9"/>
    <w:p w14:paraId="53E3F4CE" w14:textId="77777777" w:rsidR="004A61A9" w:rsidRDefault="004A61A9"/>
    <w:p w14:paraId="6B337087" w14:textId="77777777" w:rsidR="004A61A9" w:rsidRDefault="004A61A9"/>
    <w:p w14:paraId="2F70E840" w14:textId="77777777" w:rsidR="004A61A9" w:rsidRDefault="004A61A9"/>
  </w:endnote>
  <w:endnote w:type="continuationSeparator" w:id="0">
    <w:p w14:paraId="772E1894" w14:textId="77777777" w:rsidR="004A61A9" w:rsidRDefault="004A61A9">
      <w:r>
        <w:continuationSeparator/>
      </w:r>
    </w:p>
    <w:p w14:paraId="3E71ED9C" w14:textId="77777777" w:rsidR="004A61A9" w:rsidRDefault="004A61A9"/>
    <w:p w14:paraId="33B55FA6" w14:textId="77777777" w:rsidR="004A61A9" w:rsidRDefault="004A61A9"/>
    <w:p w14:paraId="5023454F" w14:textId="77777777" w:rsidR="004A61A9" w:rsidRDefault="004A61A9"/>
    <w:p w14:paraId="7426D804" w14:textId="77777777" w:rsidR="004A61A9" w:rsidRDefault="004A61A9"/>
    <w:p w14:paraId="1139F603" w14:textId="77777777" w:rsidR="004A61A9" w:rsidRDefault="004A61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BAB0F" w14:textId="77777777" w:rsidR="00995DA9" w:rsidRDefault="00995DA9" w:rsidP="00D927A1">
    <w:pPr>
      <w:pStyle w:val="ZPPatatitulnlist"/>
    </w:pPr>
    <w:r>
      <w:t>Brno 20</w:t>
    </w:r>
    <w:r w:rsidR="003B4809"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BD4CB" w14:textId="77777777" w:rsidR="004A61A9" w:rsidRDefault="004A61A9">
      <w:r>
        <w:separator/>
      </w:r>
    </w:p>
    <w:p w14:paraId="57EF563F" w14:textId="77777777" w:rsidR="004A61A9" w:rsidRDefault="004A61A9"/>
  </w:footnote>
  <w:footnote w:type="continuationSeparator" w:id="0">
    <w:p w14:paraId="2B6EF92C" w14:textId="77777777" w:rsidR="004A61A9" w:rsidRDefault="004A61A9">
      <w:r>
        <w:continuationSeparator/>
      </w:r>
    </w:p>
    <w:p w14:paraId="5B59CDCC" w14:textId="77777777" w:rsidR="004A61A9" w:rsidRDefault="004A61A9"/>
    <w:p w14:paraId="1F38E985" w14:textId="77777777" w:rsidR="004A61A9" w:rsidRDefault="004A61A9"/>
    <w:p w14:paraId="6563680F" w14:textId="77777777" w:rsidR="004A61A9" w:rsidRDefault="004A61A9"/>
    <w:p w14:paraId="319BF200" w14:textId="77777777" w:rsidR="004A61A9" w:rsidRDefault="004A61A9"/>
    <w:p w14:paraId="469FA8B7" w14:textId="77777777" w:rsidR="004A61A9" w:rsidRDefault="004A61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63EE8" w14:textId="77777777" w:rsidR="00995DA9" w:rsidRDefault="00995DA9" w:rsidP="00E532CF">
    <w:pPr>
      <w:pStyle w:val="ZPZhlavtitulnlist"/>
    </w:pPr>
    <w:r>
      <w:t>Mendelova univerzita v Brně</w:t>
    </w:r>
    <w:r>
      <w:br/>
      <w:t>Provozně ekonomická fakulta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10806" w14:textId="5E4E8EFD" w:rsidR="00995DA9" w:rsidRDefault="00995DA9" w:rsidP="0061507C">
    <w:pPr>
      <w:pStyle w:val="ZPZhlavvlevo"/>
    </w:pPr>
    <w:r>
      <w:fldChar w:fldCharType="begin"/>
    </w:r>
    <w:r>
      <w:instrText xml:space="preserve"> PAGE </w:instrText>
    </w:r>
    <w:r>
      <w:fldChar w:fldCharType="separate"/>
    </w:r>
    <w:r w:rsidR="001C1F82">
      <w:rPr>
        <w:noProof/>
      </w:rPr>
      <w:t>8</w:t>
    </w:r>
    <w:r>
      <w:fldChar w:fldCharType="end"/>
    </w:r>
    <w:r>
      <w:tab/>
    </w:r>
    <w:fldSimple w:instr=" STYLEREF  &quot;ZP: Nadpis Obsah&quot;  \* MERGEFORMAT ">
      <w:r w:rsidR="007F53AB">
        <w:rPr>
          <w:noProof/>
        </w:rPr>
        <w:t>Obsah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39357" w14:textId="0CA5EE62" w:rsidR="00995DA9" w:rsidRDefault="00000000" w:rsidP="0074241C">
    <w:pPr>
      <w:pStyle w:val="ZPZhlavvpravo"/>
    </w:pPr>
    <w:fldSimple w:instr=" STYLEREF  &quot;ZP: Nadpis Obsah&quot;  \* MERGEFORMAT ">
      <w:r w:rsidR="00F07E7A">
        <w:rPr>
          <w:noProof/>
        </w:rPr>
        <w:t>Seznam tabulek</w:t>
      </w:r>
    </w:fldSimple>
    <w:r w:rsidR="00995DA9">
      <w:tab/>
    </w:r>
    <w:r w:rsidR="00995DA9" w:rsidRPr="00581933">
      <w:fldChar w:fldCharType="begin"/>
    </w:r>
    <w:r w:rsidR="00995DA9" w:rsidRPr="00581933">
      <w:instrText xml:space="preserve"> PAGE </w:instrText>
    </w:r>
    <w:r w:rsidR="00995DA9" w:rsidRPr="00581933">
      <w:fldChar w:fldCharType="separate"/>
    </w:r>
    <w:r w:rsidR="001C1F82">
      <w:rPr>
        <w:noProof/>
      </w:rPr>
      <w:t>9</w:t>
    </w:r>
    <w:r w:rsidR="00995DA9" w:rsidRPr="00581933"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4D784" w14:textId="300EF01C" w:rsidR="00995DA9" w:rsidRDefault="00995DA9" w:rsidP="0074241C">
    <w:pPr>
      <w:pStyle w:val="ZPZhlavvlevo"/>
    </w:pPr>
    <w:r>
      <w:fldChar w:fldCharType="begin"/>
    </w:r>
    <w:r>
      <w:instrText xml:space="preserve"> PAGE </w:instrText>
    </w:r>
    <w:r>
      <w:fldChar w:fldCharType="separate"/>
    </w:r>
    <w:r w:rsidR="001C1F82">
      <w:rPr>
        <w:noProof/>
      </w:rPr>
      <w:t>20</w:t>
    </w:r>
    <w:r>
      <w:fldChar w:fldCharType="end"/>
    </w:r>
    <w:r>
      <w:tab/>
    </w:r>
    <w:fldSimple w:instr=" STYLEREF  &quot;ZP: Hlavní nadpis&quot;  \* MERGEFORMAT ">
      <w:r w:rsidR="007F53AB">
        <w:rPr>
          <w:noProof/>
        </w:rPr>
        <w:t>Informační systém pro knihovnu</w:t>
      </w:r>
    </w:fldSimple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15E06" w14:textId="713A8743" w:rsidR="00995DA9" w:rsidRDefault="00000000" w:rsidP="0074241C">
    <w:pPr>
      <w:pStyle w:val="ZPZhlavvpravo"/>
    </w:pPr>
    <w:fldSimple w:instr=" STYLEREF  &quot;ZP: Hlavní nadpis&quot;  \* MERGEFORMAT ">
      <w:r w:rsidR="007F53AB">
        <w:rPr>
          <w:noProof/>
        </w:rPr>
        <w:t>Informační systém pro knihovnu</w:t>
      </w:r>
    </w:fldSimple>
    <w:r w:rsidR="00995DA9">
      <w:tab/>
    </w:r>
    <w:r w:rsidR="00995DA9" w:rsidRPr="005843DF">
      <w:fldChar w:fldCharType="begin"/>
    </w:r>
    <w:r w:rsidR="00995DA9" w:rsidRPr="005843DF">
      <w:instrText xml:space="preserve"> PAGE </w:instrText>
    </w:r>
    <w:r w:rsidR="00995DA9" w:rsidRPr="005843DF">
      <w:fldChar w:fldCharType="separate"/>
    </w:r>
    <w:r w:rsidR="001C1F82">
      <w:rPr>
        <w:noProof/>
      </w:rPr>
      <w:t>19</w:t>
    </w:r>
    <w:r w:rsidR="00995DA9" w:rsidRPr="005843DF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47B0A"/>
    <w:multiLevelType w:val="multilevel"/>
    <w:tmpl w:val="521A3944"/>
    <w:lvl w:ilvl="0">
      <w:start w:val="1"/>
      <w:numFmt w:val="decimal"/>
      <w:pStyle w:val="ZPHlavnnadpis"/>
      <w:lvlText w:val="%1"/>
      <w:lvlJc w:val="left"/>
      <w:pPr>
        <w:tabs>
          <w:tab w:val="num" w:pos="482"/>
        </w:tabs>
        <w:ind w:left="480" w:hanging="480"/>
      </w:pPr>
      <w:rPr>
        <w:rFonts w:hint="default"/>
      </w:rPr>
    </w:lvl>
    <w:lvl w:ilvl="1">
      <w:start w:val="1"/>
      <w:numFmt w:val="decimal"/>
      <w:pStyle w:val="ZPSekce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ZPPodsekce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04"/>
        </w:tabs>
        <w:ind w:left="110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8"/>
        </w:tabs>
        <w:ind w:left="12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92"/>
        </w:tabs>
        <w:ind w:left="13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6"/>
        </w:tabs>
        <w:ind w:left="15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80"/>
        </w:tabs>
        <w:ind w:left="16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24"/>
        </w:tabs>
        <w:ind w:left="1824" w:hanging="1584"/>
      </w:pPr>
      <w:rPr>
        <w:rFonts w:hint="default"/>
      </w:rPr>
    </w:lvl>
  </w:abstractNum>
  <w:abstractNum w:abstractNumId="1" w15:restartNumberingAfterBreak="0">
    <w:nsid w:val="194D64B1"/>
    <w:multiLevelType w:val="hybridMultilevel"/>
    <w:tmpl w:val="49582492"/>
    <w:lvl w:ilvl="0" w:tplc="0405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2" w15:restartNumberingAfterBreak="0">
    <w:nsid w:val="1F151D4A"/>
    <w:multiLevelType w:val="multilevel"/>
    <w:tmpl w:val="EEB07E0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podnadpis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0482133"/>
    <w:multiLevelType w:val="hybridMultilevel"/>
    <w:tmpl w:val="D0FC12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952DD"/>
    <w:multiLevelType w:val="hybridMultilevel"/>
    <w:tmpl w:val="7A9294F0"/>
    <w:lvl w:ilvl="0" w:tplc="0405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5" w15:restartNumberingAfterBreak="0">
    <w:nsid w:val="253F1555"/>
    <w:multiLevelType w:val="hybridMultilevel"/>
    <w:tmpl w:val="1F5E98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042D2"/>
    <w:multiLevelType w:val="hybridMultilevel"/>
    <w:tmpl w:val="485C7FB6"/>
    <w:lvl w:ilvl="0" w:tplc="0405000F">
      <w:start w:val="1"/>
      <w:numFmt w:val="decimal"/>
      <w:lvlText w:val="%1."/>
      <w:lvlJc w:val="left"/>
      <w:pPr>
        <w:ind w:left="1202" w:hanging="360"/>
      </w:pPr>
    </w:lvl>
    <w:lvl w:ilvl="1" w:tplc="04050019" w:tentative="1">
      <w:start w:val="1"/>
      <w:numFmt w:val="lowerLetter"/>
      <w:lvlText w:val="%2."/>
      <w:lvlJc w:val="left"/>
      <w:pPr>
        <w:ind w:left="1922" w:hanging="360"/>
      </w:pPr>
    </w:lvl>
    <w:lvl w:ilvl="2" w:tplc="0405001B" w:tentative="1">
      <w:start w:val="1"/>
      <w:numFmt w:val="lowerRoman"/>
      <w:lvlText w:val="%3."/>
      <w:lvlJc w:val="right"/>
      <w:pPr>
        <w:ind w:left="2642" w:hanging="180"/>
      </w:pPr>
    </w:lvl>
    <w:lvl w:ilvl="3" w:tplc="0405000F" w:tentative="1">
      <w:start w:val="1"/>
      <w:numFmt w:val="decimal"/>
      <w:lvlText w:val="%4."/>
      <w:lvlJc w:val="left"/>
      <w:pPr>
        <w:ind w:left="3362" w:hanging="360"/>
      </w:pPr>
    </w:lvl>
    <w:lvl w:ilvl="4" w:tplc="04050019" w:tentative="1">
      <w:start w:val="1"/>
      <w:numFmt w:val="lowerLetter"/>
      <w:lvlText w:val="%5."/>
      <w:lvlJc w:val="left"/>
      <w:pPr>
        <w:ind w:left="4082" w:hanging="360"/>
      </w:pPr>
    </w:lvl>
    <w:lvl w:ilvl="5" w:tplc="0405001B" w:tentative="1">
      <w:start w:val="1"/>
      <w:numFmt w:val="lowerRoman"/>
      <w:lvlText w:val="%6."/>
      <w:lvlJc w:val="right"/>
      <w:pPr>
        <w:ind w:left="4802" w:hanging="180"/>
      </w:pPr>
    </w:lvl>
    <w:lvl w:ilvl="6" w:tplc="0405000F" w:tentative="1">
      <w:start w:val="1"/>
      <w:numFmt w:val="decimal"/>
      <w:lvlText w:val="%7."/>
      <w:lvlJc w:val="left"/>
      <w:pPr>
        <w:ind w:left="5522" w:hanging="360"/>
      </w:pPr>
    </w:lvl>
    <w:lvl w:ilvl="7" w:tplc="04050019" w:tentative="1">
      <w:start w:val="1"/>
      <w:numFmt w:val="lowerLetter"/>
      <w:lvlText w:val="%8."/>
      <w:lvlJc w:val="left"/>
      <w:pPr>
        <w:ind w:left="6242" w:hanging="360"/>
      </w:pPr>
    </w:lvl>
    <w:lvl w:ilvl="8" w:tplc="0405001B" w:tentative="1">
      <w:start w:val="1"/>
      <w:numFmt w:val="lowerRoman"/>
      <w:lvlText w:val="%9."/>
      <w:lvlJc w:val="right"/>
      <w:pPr>
        <w:ind w:left="6962" w:hanging="180"/>
      </w:pPr>
    </w:lvl>
  </w:abstractNum>
  <w:abstractNum w:abstractNumId="7" w15:restartNumberingAfterBreak="0">
    <w:nsid w:val="41EC3207"/>
    <w:multiLevelType w:val="hybridMultilevel"/>
    <w:tmpl w:val="4E64CA4A"/>
    <w:lvl w:ilvl="0" w:tplc="D13463CE">
      <w:start w:val="1"/>
      <w:numFmt w:val="decimal"/>
      <w:pStyle w:val="ZPPopisektabulky"/>
      <w:lvlText w:val="Tab. %1"/>
      <w:lvlJc w:val="left"/>
      <w:pPr>
        <w:tabs>
          <w:tab w:val="num" w:pos="200"/>
        </w:tabs>
        <w:ind w:left="0" w:firstLine="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8F7620"/>
    <w:multiLevelType w:val="hybridMultilevel"/>
    <w:tmpl w:val="0756B832"/>
    <w:lvl w:ilvl="0" w:tplc="0405000F">
      <w:start w:val="1"/>
      <w:numFmt w:val="decimal"/>
      <w:lvlText w:val="%1."/>
      <w:lvlJc w:val="left"/>
      <w:pPr>
        <w:ind w:left="1202" w:hanging="360"/>
      </w:pPr>
    </w:lvl>
    <w:lvl w:ilvl="1" w:tplc="04050019" w:tentative="1">
      <w:start w:val="1"/>
      <w:numFmt w:val="lowerLetter"/>
      <w:lvlText w:val="%2."/>
      <w:lvlJc w:val="left"/>
      <w:pPr>
        <w:ind w:left="1922" w:hanging="360"/>
      </w:pPr>
    </w:lvl>
    <w:lvl w:ilvl="2" w:tplc="0405001B" w:tentative="1">
      <w:start w:val="1"/>
      <w:numFmt w:val="lowerRoman"/>
      <w:lvlText w:val="%3."/>
      <w:lvlJc w:val="right"/>
      <w:pPr>
        <w:ind w:left="2642" w:hanging="180"/>
      </w:pPr>
    </w:lvl>
    <w:lvl w:ilvl="3" w:tplc="0405000F" w:tentative="1">
      <w:start w:val="1"/>
      <w:numFmt w:val="decimal"/>
      <w:lvlText w:val="%4."/>
      <w:lvlJc w:val="left"/>
      <w:pPr>
        <w:ind w:left="3362" w:hanging="360"/>
      </w:pPr>
    </w:lvl>
    <w:lvl w:ilvl="4" w:tplc="04050019" w:tentative="1">
      <w:start w:val="1"/>
      <w:numFmt w:val="lowerLetter"/>
      <w:lvlText w:val="%5."/>
      <w:lvlJc w:val="left"/>
      <w:pPr>
        <w:ind w:left="4082" w:hanging="360"/>
      </w:pPr>
    </w:lvl>
    <w:lvl w:ilvl="5" w:tplc="0405001B" w:tentative="1">
      <w:start w:val="1"/>
      <w:numFmt w:val="lowerRoman"/>
      <w:lvlText w:val="%6."/>
      <w:lvlJc w:val="right"/>
      <w:pPr>
        <w:ind w:left="4802" w:hanging="180"/>
      </w:pPr>
    </w:lvl>
    <w:lvl w:ilvl="6" w:tplc="0405000F" w:tentative="1">
      <w:start w:val="1"/>
      <w:numFmt w:val="decimal"/>
      <w:lvlText w:val="%7."/>
      <w:lvlJc w:val="left"/>
      <w:pPr>
        <w:ind w:left="5522" w:hanging="360"/>
      </w:pPr>
    </w:lvl>
    <w:lvl w:ilvl="7" w:tplc="04050019" w:tentative="1">
      <w:start w:val="1"/>
      <w:numFmt w:val="lowerLetter"/>
      <w:lvlText w:val="%8."/>
      <w:lvlJc w:val="left"/>
      <w:pPr>
        <w:ind w:left="6242" w:hanging="360"/>
      </w:pPr>
    </w:lvl>
    <w:lvl w:ilvl="8" w:tplc="0405001B" w:tentative="1">
      <w:start w:val="1"/>
      <w:numFmt w:val="lowerRoman"/>
      <w:lvlText w:val="%9."/>
      <w:lvlJc w:val="right"/>
      <w:pPr>
        <w:ind w:left="6962" w:hanging="180"/>
      </w:pPr>
    </w:lvl>
  </w:abstractNum>
  <w:abstractNum w:abstractNumId="9" w15:restartNumberingAfterBreak="0">
    <w:nsid w:val="69204970"/>
    <w:multiLevelType w:val="hybridMultilevel"/>
    <w:tmpl w:val="42A07BA2"/>
    <w:lvl w:ilvl="0" w:tplc="00D66E76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62" w:hanging="360"/>
      </w:pPr>
    </w:lvl>
    <w:lvl w:ilvl="2" w:tplc="0405001B" w:tentative="1">
      <w:start w:val="1"/>
      <w:numFmt w:val="lowerRoman"/>
      <w:lvlText w:val="%3."/>
      <w:lvlJc w:val="right"/>
      <w:pPr>
        <w:ind w:left="2282" w:hanging="180"/>
      </w:pPr>
    </w:lvl>
    <w:lvl w:ilvl="3" w:tplc="0405000F" w:tentative="1">
      <w:start w:val="1"/>
      <w:numFmt w:val="decimal"/>
      <w:lvlText w:val="%4."/>
      <w:lvlJc w:val="left"/>
      <w:pPr>
        <w:ind w:left="3002" w:hanging="360"/>
      </w:pPr>
    </w:lvl>
    <w:lvl w:ilvl="4" w:tplc="04050019" w:tentative="1">
      <w:start w:val="1"/>
      <w:numFmt w:val="lowerLetter"/>
      <w:lvlText w:val="%5."/>
      <w:lvlJc w:val="left"/>
      <w:pPr>
        <w:ind w:left="3722" w:hanging="360"/>
      </w:pPr>
    </w:lvl>
    <w:lvl w:ilvl="5" w:tplc="0405001B" w:tentative="1">
      <w:start w:val="1"/>
      <w:numFmt w:val="lowerRoman"/>
      <w:lvlText w:val="%6."/>
      <w:lvlJc w:val="right"/>
      <w:pPr>
        <w:ind w:left="4442" w:hanging="180"/>
      </w:pPr>
    </w:lvl>
    <w:lvl w:ilvl="6" w:tplc="0405000F" w:tentative="1">
      <w:start w:val="1"/>
      <w:numFmt w:val="decimal"/>
      <w:lvlText w:val="%7."/>
      <w:lvlJc w:val="left"/>
      <w:pPr>
        <w:ind w:left="5162" w:hanging="360"/>
      </w:pPr>
    </w:lvl>
    <w:lvl w:ilvl="7" w:tplc="04050019" w:tentative="1">
      <w:start w:val="1"/>
      <w:numFmt w:val="lowerLetter"/>
      <w:lvlText w:val="%8."/>
      <w:lvlJc w:val="left"/>
      <w:pPr>
        <w:ind w:left="5882" w:hanging="360"/>
      </w:pPr>
    </w:lvl>
    <w:lvl w:ilvl="8" w:tplc="0405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10" w15:restartNumberingAfterBreak="0">
    <w:nsid w:val="6AED6045"/>
    <w:multiLevelType w:val="hybridMultilevel"/>
    <w:tmpl w:val="A28C759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C00B05"/>
    <w:multiLevelType w:val="multilevel"/>
    <w:tmpl w:val="A6D47DB6"/>
    <w:lvl w:ilvl="0">
      <w:start w:val="1"/>
      <w:numFmt w:val="upperLetter"/>
      <w:pStyle w:val="ZPHlavnnadpis--plohy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64"/>
        </w:tabs>
        <w:ind w:left="764" w:hanging="48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01"/>
        </w:tabs>
        <w:ind w:left="1501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4"/>
        </w:tabs>
        <w:ind w:left="90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48"/>
        </w:tabs>
        <w:ind w:left="10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92"/>
        </w:tabs>
        <w:ind w:left="11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336"/>
        </w:tabs>
        <w:ind w:left="13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80"/>
        </w:tabs>
        <w:ind w:left="1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24"/>
        </w:tabs>
        <w:ind w:left="1624" w:hanging="1584"/>
      </w:pPr>
      <w:rPr>
        <w:rFonts w:hint="default"/>
      </w:rPr>
    </w:lvl>
  </w:abstractNum>
  <w:abstractNum w:abstractNumId="12" w15:restartNumberingAfterBreak="0">
    <w:nsid w:val="76382696"/>
    <w:multiLevelType w:val="hybridMultilevel"/>
    <w:tmpl w:val="69CE64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C31B78"/>
    <w:multiLevelType w:val="hybridMultilevel"/>
    <w:tmpl w:val="8B9C6216"/>
    <w:lvl w:ilvl="0" w:tplc="D166DD8A">
      <w:start w:val="1"/>
      <w:numFmt w:val="decimal"/>
      <w:pStyle w:val="ZPPopisekobrzku"/>
      <w:lvlText w:val="Obr. %1"/>
      <w:lvlJc w:val="left"/>
      <w:pPr>
        <w:tabs>
          <w:tab w:val="num" w:pos="200"/>
        </w:tabs>
        <w:ind w:left="0" w:firstLine="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71170606">
    <w:abstractNumId w:val="2"/>
  </w:num>
  <w:num w:numId="2" w16cid:durableId="1513490224">
    <w:abstractNumId w:val="11"/>
  </w:num>
  <w:num w:numId="3" w16cid:durableId="1769695028">
    <w:abstractNumId w:val="7"/>
  </w:num>
  <w:num w:numId="4" w16cid:durableId="463893514">
    <w:abstractNumId w:val="13"/>
  </w:num>
  <w:num w:numId="5" w16cid:durableId="923489258">
    <w:abstractNumId w:val="0"/>
  </w:num>
  <w:num w:numId="6" w16cid:durableId="1234513218">
    <w:abstractNumId w:val="10"/>
  </w:num>
  <w:num w:numId="7" w16cid:durableId="408119970">
    <w:abstractNumId w:val="5"/>
  </w:num>
  <w:num w:numId="8" w16cid:durableId="116149614">
    <w:abstractNumId w:val="3"/>
  </w:num>
  <w:num w:numId="9" w16cid:durableId="1846238532">
    <w:abstractNumId w:val="9"/>
  </w:num>
  <w:num w:numId="10" w16cid:durableId="12851725">
    <w:abstractNumId w:val="1"/>
  </w:num>
  <w:num w:numId="11" w16cid:durableId="2044482048">
    <w:abstractNumId w:val="4"/>
  </w:num>
  <w:num w:numId="12" w16cid:durableId="1679845577">
    <w:abstractNumId w:val="6"/>
  </w:num>
  <w:num w:numId="13" w16cid:durableId="1388995102">
    <w:abstractNumId w:val="8"/>
  </w:num>
  <w:num w:numId="14" w16cid:durableId="216548525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activeWritingStyle w:appName="MSWord" w:lang="en-GB" w:vendorID="64" w:dllVersion="6" w:nlCheck="1" w:checkStyle="0"/>
  <w:activeWritingStyle w:appName="MSWord" w:lang="cs-CZ" w:vendorID="64" w:dllVersion="409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3B01" w:allStyles="1" w:customStyles="0" w:latentStyles="0" w:stylesInUse="0" w:headingStyles="0" w:numberingStyles="0" w:tableStyles="0" w:directFormattingOnRuns="1" w:directFormattingOnParagraphs="1" w:directFormattingOnNumbering="0" w:directFormattingOnTables="1" w:clearFormatting="1" w:top3HeadingStyles="1" w:visibleStyles="0" w:alternateStyleNames="0"/>
  <w:stylePaneSortMethod w:val="0000"/>
  <w:defaultTabStop w:val="709"/>
  <w:autoHyphenation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8A0"/>
    <w:rsid w:val="000046C4"/>
    <w:rsid w:val="00004E42"/>
    <w:rsid w:val="00006358"/>
    <w:rsid w:val="00006A66"/>
    <w:rsid w:val="00015149"/>
    <w:rsid w:val="00017AFB"/>
    <w:rsid w:val="00027983"/>
    <w:rsid w:val="0003139D"/>
    <w:rsid w:val="0003276D"/>
    <w:rsid w:val="00032B63"/>
    <w:rsid w:val="00033887"/>
    <w:rsid w:val="000339BD"/>
    <w:rsid w:val="0004183D"/>
    <w:rsid w:val="00042887"/>
    <w:rsid w:val="00045288"/>
    <w:rsid w:val="0005317D"/>
    <w:rsid w:val="00053280"/>
    <w:rsid w:val="0005583E"/>
    <w:rsid w:val="00056287"/>
    <w:rsid w:val="00065055"/>
    <w:rsid w:val="00071A50"/>
    <w:rsid w:val="000738AE"/>
    <w:rsid w:val="00077710"/>
    <w:rsid w:val="0008530C"/>
    <w:rsid w:val="00087DC6"/>
    <w:rsid w:val="000910FB"/>
    <w:rsid w:val="00094063"/>
    <w:rsid w:val="000977CA"/>
    <w:rsid w:val="000A0556"/>
    <w:rsid w:val="000B06E2"/>
    <w:rsid w:val="000B1384"/>
    <w:rsid w:val="000B2FE1"/>
    <w:rsid w:val="000B3C02"/>
    <w:rsid w:val="000B5697"/>
    <w:rsid w:val="000B5A44"/>
    <w:rsid w:val="000D49C8"/>
    <w:rsid w:val="000E0DD5"/>
    <w:rsid w:val="000E1E36"/>
    <w:rsid w:val="000E2574"/>
    <w:rsid w:val="000E5D8F"/>
    <w:rsid w:val="000E67D4"/>
    <w:rsid w:val="000E6E2E"/>
    <w:rsid w:val="000E751F"/>
    <w:rsid w:val="000F08E2"/>
    <w:rsid w:val="000F1C94"/>
    <w:rsid w:val="00101FB3"/>
    <w:rsid w:val="00103272"/>
    <w:rsid w:val="0010524A"/>
    <w:rsid w:val="001063FA"/>
    <w:rsid w:val="00106540"/>
    <w:rsid w:val="0010714E"/>
    <w:rsid w:val="00107AE7"/>
    <w:rsid w:val="00107E23"/>
    <w:rsid w:val="00120459"/>
    <w:rsid w:val="00120EC8"/>
    <w:rsid w:val="00122F2B"/>
    <w:rsid w:val="00123134"/>
    <w:rsid w:val="001231B9"/>
    <w:rsid w:val="0012413C"/>
    <w:rsid w:val="001245E8"/>
    <w:rsid w:val="001259DA"/>
    <w:rsid w:val="00127018"/>
    <w:rsid w:val="0013023D"/>
    <w:rsid w:val="001303A7"/>
    <w:rsid w:val="001334BD"/>
    <w:rsid w:val="001373F7"/>
    <w:rsid w:val="00141ED3"/>
    <w:rsid w:val="00144D48"/>
    <w:rsid w:val="001537DC"/>
    <w:rsid w:val="00154884"/>
    <w:rsid w:val="00156041"/>
    <w:rsid w:val="00157BBE"/>
    <w:rsid w:val="00161955"/>
    <w:rsid w:val="0016330D"/>
    <w:rsid w:val="00165AB0"/>
    <w:rsid w:val="00166437"/>
    <w:rsid w:val="00173013"/>
    <w:rsid w:val="0017653E"/>
    <w:rsid w:val="00176D79"/>
    <w:rsid w:val="00176EBC"/>
    <w:rsid w:val="00177036"/>
    <w:rsid w:val="00177293"/>
    <w:rsid w:val="00191A87"/>
    <w:rsid w:val="00193D5F"/>
    <w:rsid w:val="00196CE0"/>
    <w:rsid w:val="001A0806"/>
    <w:rsid w:val="001A1B86"/>
    <w:rsid w:val="001A2784"/>
    <w:rsid w:val="001A5AA3"/>
    <w:rsid w:val="001B330C"/>
    <w:rsid w:val="001C1F82"/>
    <w:rsid w:val="001C6190"/>
    <w:rsid w:val="001C7095"/>
    <w:rsid w:val="001C738E"/>
    <w:rsid w:val="001D0120"/>
    <w:rsid w:val="001D5217"/>
    <w:rsid w:val="001D660B"/>
    <w:rsid w:val="001E07A1"/>
    <w:rsid w:val="001E0B5A"/>
    <w:rsid w:val="001E1714"/>
    <w:rsid w:val="001E176F"/>
    <w:rsid w:val="001E5031"/>
    <w:rsid w:val="001F49F0"/>
    <w:rsid w:val="001F5586"/>
    <w:rsid w:val="0020116E"/>
    <w:rsid w:val="00202693"/>
    <w:rsid w:val="002041D3"/>
    <w:rsid w:val="002117E8"/>
    <w:rsid w:val="002125CA"/>
    <w:rsid w:val="00213828"/>
    <w:rsid w:val="00220A71"/>
    <w:rsid w:val="00220C92"/>
    <w:rsid w:val="00221890"/>
    <w:rsid w:val="00221FDA"/>
    <w:rsid w:val="00223AF1"/>
    <w:rsid w:val="0022695D"/>
    <w:rsid w:val="00230DD4"/>
    <w:rsid w:val="0023175A"/>
    <w:rsid w:val="0023550B"/>
    <w:rsid w:val="0023674E"/>
    <w:rsid w:val="00236A4F"/>
    <w:rsid w:val="00236CE6"/>
    <w:rsid w:val="00247666"/>
    <w:rsid w:val="00250105"/>
    <w:rsid w:val="00253247"/>
    <w:rsid w:val="002537DB"/>
    <w:rsid w:val="00254A85"/>
    <w:rsid w:val="00260BE0"/>
    <w:rsid w:val="00261245"/>
    <w:rsid w:val="00263211"/>
    <w:rsid w:val="00267EAA"/>
    <w:rsid w:val="00272CFA"/>
    <w:rsid w:val="00272E22"/>
    <w:rsid w:val="00273605"/>
    <w:rsid w:val="002752AB"/>
    <w:rsid w:val="00280F8B"/>
    <w:rsid w:val="00281193"/>
    <w:rsid w:val="0028267F"/>
    <w:rsid w:val="00283847"/>
    <w:rsid w:val="002839E0"/>
    <w:rsid w:val="0028594B"/>
    <w:rsid w:val="002A0BF9"/>
    <w:rsid w:val="002A48C5"/>
    <w:rsid w:val="002A4C67"/>
    <w:rsid w:val="002B31E7"/>
    <w:rsid w:val="002B44F2"/>
    <w:rsid w:val="002B6453"/>
    <w:rsid w:val="002B701B"/>
    <w:rsid w:val="002C27DE"/>
    <w:rsid w:val="002C3151"/>
    <w:rsid w:val="002C3451"/>
    <w:rsid w:val="002C509E"/>
    <w:rsid w:val="002C5373"/>
    <w:rsid w:val="002C6AE0"/>
    <w:rsid w:val="002D068E"/>
    <w:rsid w:val="002D7200"/>
    <w:rsid w:val="002D7929"/>
    <w:rsid w:val="002F1CAB"/>
    <w:rsid w:val="002F3A9D"/>
    <w:rsid w:val="002F69B5"/>
    <w:rsid w:val="00300D63"/>
    <w:rsid w:val="0030249F"/>
    <w:rsid w:val="00302F61"/>
    <w:rsid w:val="00311E99"/>
    <w:rsid w:val="00312767"/>
    <w:rsid w:val="00312B94"/>
    <w:rsid w:val="00315C5D"/>
    <w:rsid w:val="00325AA1"/>
    <w:rsid w:val="003329E3"/>
    <w:rsid w:val="0033363A"/>
    <w:rsid w:val="00334063"/>
    <w:rsid w:val="00342068"/>
    <w:rsid w:val="003451DC"/>
    <w:rsid w:val="00345341"/>
    <w:rsid w:val="0034553C"/>
    <w:rsid w:val="00345C9D"/>
    <w:rsid w:val="003463B7"/>
    <w:rsid w:val="0035145A"/>
    <w:rsid w:val="0035255F"/>
    <w:rsid w:val="00354ECD"/>
    <w:rsid w:val="00357B97"/>
    <w:rsid w:val="00364EA5"/>
    <w:rsid w:val="00365215"/>
    <w:rsid w:val="0036613B"/>
    <w:rsid w:val="00373624"/>
    <w:rsid w:val="00374DF8"/>
    <w:rsid w:val="00381DFB"/>
    <w:rsid w:val="003848AB"/>
    <w:rsid w:val="0038694C"/>
    <w:rsid w:val="00386FD6"/>
    <w:rsid w:val="00387CB9"/>
    <w:rsid w:val="00393AF8"/>
    <w:rsid w:val="00396831"/>
    <w:rsid w:val="003A02BA"/>
    <w:rsid w:val="003A4108"/>
    <w:rsid w:val="003A54DD"/>
    <w:rsid w:val="003A6093"/>
    <w:rsid w:val="003B03E9"/>
    <w:rsid w:val="003B2FD8"/>
    <w:rsid w:val="003B4809"/>
    <w:rsid w:val="003B498F"/>
    <w:rsid w:val="003B6CC7"/>
    <w:rsid w:val="003C25F8"/>
    <w:rsid w:val="003C52CA"/>
    <w:rsid w:val="003D167A"/>
    <w:rsid w:val="003D2D22"/>
    <w:rsid w:val="003D3882"/>
    <w:rsid w:val="003D4729"/>
    <w:rsid w:val="003D5D36"/>
    <w:rsid w:val="003E3A5B"/>
    <w:rsid w:val="003E6F4C"/>
    <w:rsid w:val="003F2143"/>
    <w:rsid w:val="003F235F"/>
    <w:rsid w:val="003F6398"/>
    <w:rsid w:val="004012BB"/>
    <w:rsid w:val="00402B80"/>
    <w:rsid w:val="00403B02"/>
    <w:rsid w:val="004052A4"/>
    <w:rsid w:val="0041503D"/>
    <w:rsid w:val="00415B11"/>
    <w:rsid w:val="004179E8"/>
    <w:rsid w:val="00420D96"/>
    <w:rsid w:val="00421E68"/>
    <w:rsid w:val="004272FE"/>
    <w:rsid w:val="00427353"/>
    <w:rsid w:val="00431E6F"/>
    <w:rsid w:val="00432739"/>
    <w:rsid w:val="00434473"/>
    <w:rsid w:val="004432E2"/>
    <w:rsid w:val="00454387"/>
    <w:rsid w:val="004571E2"/>
    <w:rsid w:val="00457A74"/>
    <w:rsid w:val="004622BA"/>
    <w:rsid w:val="00464CF0"/>
    <w:rsid w:val="00465207"/>
    <w:rsid w:val="00465435"/>
    <w:rsid w:val="004674B1"/>
    <w:rsid w:val="0047106E"/>
    <w:rsid w:val="00473316"/>
    <w:rsid w:val="004743C2"/>
    <w:rsid w:val="00476EB7"/>
    <w:rsid w:val="004773EE"/>
    <w:rsid w:val="00482CE5"/>
    <w:rsid w:val="004834DD"/>
    <w:rsid w:val="0048704E"/>
    <w:rsid w:val="004922F1"/>
    <w:rsid w:val="0049372C"/>
    <w:rsid w:val="004942F4"/>
    <w:rsid w:val="004A15F7"/>
    <w:rsid w:val="004A56A2"/>
    <w:rsid w:val="004A61A9"/>
    <w:rsid w:val="004B1673"/>
    <w:rsid w:val="004B32DA"/>
    <w:rsid w:val="004B6D4E"/>
    <w:rsid w:val="004B70E6"/>
    <w:rsid w:val="004B75D6"/>
    <w:rsid w:val="004C1714"/>
    <w:rsid w:val="004D3C20"/>
    <w:rsid w:val="004D5DFA"/>
    <w:rsid w:val="004D5EEA"/>
    <w:rsid w:val="004E4B9D"/>
    <w:rsid w:val="004F0B7A"/>
    <w:rsid w:val="004F2429"/>
    <w:rsid w:val="004F79DA"/>
    <w:rsid w:val="005010E3"/>
    <w:rsid w:val="00501AEA"/>
    <w:rsid w:val="00502A36"/>
    <w:rsid w:val="00504957"/>
    <w:rsid w:val="005064E1"/>
    <w:rsid w:val="00506DC5"/>
    <w:rsid w:val="005112D9"/>
    <w:rsid w:val="00511543"/>
    <w:rsid w:val="00514D0D"/>
    <w:rsid w:val="00515F92"/>
    <w:rsid w:val="00520A71"/>
    <w:rsid w:val="00521AA8"/>
    <w:rsid w:val="00521BE7"/>
    <w:rsid w:val="00522BE0"/>
    <w:rsid w:val="0052419B"/>
    <w:rsid w:val="005253A0"/>
    <w:rsid w:val="00525AA4"/>
    <w:rsid w:val="00534743"/>
    <w:rsid w:val="005362AF"/>
    <w:rsid w:val="0054338A"/>
    <w:rsid w:val="005446D8"/>
    <w:rsid w:val="00544969"/>
    <w:rsid w:val="00551D4D"/>
    <w:rsid w:val="005556BE"/>
    <w:rsid w:val="005564E3"/>
    <w:rsid w:val="00557115"/>
    <w:rsid w:val="005573A5"/>
    <w:rsid w:val="00557B73"/>
    <w:rsid w:val="00563C8A"/>
    <w:rsid w:val="00564575"/>
    <w:rsid w:val="00566F04"/>
    <w:rsid w:val="00567CEB"/>
    <w:rsid w:val="00575E7E"/>
    <w:rsid w:val="00576992"/>
    <w:rsid w:val="00576C75"/>
    <w:rsid w:val="00576E43"/>
    <w:rsid w:val="00577C92"/>
    <w:rsid w:val="00577F70"/>
    <w:rsid w:val="0058175D"/>
    <w:rsid w:val="00581933"/>
    <w:rsid w:val="00583013"/>
    <w:rsid w:val="005843DF"/>
    <w:rsid w:val="00586138"/>
    <w:rsid w:val="005930B2"/>
    <w:rsid w:val="00595158"/>
    <w:rsid w:val="005A1BDC"/>
    <w:rsid w:val="005A4366"/>
    <w:rsid w:val="005A5BEF"/>
    <w:rsid w:val="005B24BB"/>
    <w:rsid w:val="005B28CF"/>
    <w:rsid w:val="005B452E"/>
    <w:rsid w:val="005B65A9"/>
    <w:rsid w:val="005B6634"/>
    <w:rsid w:val="005B79DB"/>
    <w:rsid w:val="005C16F7"/>
    <w:rsid w:val="005C3259"/>
    <w:rsid w:val="005C38ED"/>
    <w:rsid w:val="005D16B0"/>
    <w:rsid w:val="005D341A"/>
    <w:rsid w:val="005D346A"/>
    <w:rsid w:val="005D6619"/>
    <w:rsid w:val="005E28A0"/>
    <w:rsid w:val="005E6E68"/>
    <w:rsid w:val="005F5ED2"/>
    <w:rsid w:val="005F7BA3"/>
    <w:rsid w:val="00600188"/>
    <w:rsid w:val="00600B59"/>
    <w:rsid w:val="00601312"/>
    <w:rsid w:val="00602FFA"/>
    <w:rsid w:val="00607674"/>
    <w:rsid w:val="00607AE2"/>
    <w:rsid w:val="006128CF"/>
    <w:rsid w:val="00614B80"/>
    <w:rsid w:val="0061507C"/>
    <w:rsid w:val="00617307"/>
    <w:rsid w:val="006219B5"/>
    <w:rsid w:val="00621A73"/>
    <w:rsid w:val="006276B9"/>
    <w:rsid w:val="00631EEE"/>
    <w:rsid w:val="0064155A"/>
    <w:rsid w:val="00643BC1"/>
    <w:rsid w:val="00647923"/>
    <w:rsid w:val="00647C19"/>
    <w:rsid w:val="00653096"/>
    <w:rsid w:val="00656BFE"/>
    <w:rsid w:val="00656C84"/>
    <w:rsid w:val="00657A0F"/>
    <w:rsid w:val="006608C9"/>
    <w:rsid w:val="006613D4"/>
    <w:rsid w:val="006617DD"/>
    <w:rsid w:val="00663599"/>
    <w:rsid w:val="006668A0"/>
    <w:rsid w:val="006675DE"/>
    <w:rsid w:val="0067312C"/>
    <w:rsid w:val="006748F7"/>
    <w:rsid w:val="006767CE"/>
    <w:rsid w:val="006803AE"/>
    <w:rsid w:val="00681D10"/>
    <w:rsid w:val="0068358C"/>
    <w:rsid w:val="00683BE7"/>
    <w:rsid w:val="00685852"/>
    <w:rsid w:val="00686598"/>
    <w:rsid w:val="00687783"/>
    <w:rsid w:val="00692152"/>
    <w:rsid w:val="006921C6"/>
    <w:rsid w:val="00692D32"/>
    <w:rsid w:val="00693FCD"/>
    <w:rsid w:val="006A03DF"/>
    <w:rsid w:val="006A0931"/>
    <w:rsid w:val="006A0C04"/>
    <w:rsid w:val="006A1389"/>
    <w:rsid w:val="006A3CC3"/>
    <w:rsid w:val="006A6A13"/>
    <w:rsid w:val="006A7D16"/>
    <w:rsid w:val="006B0A96"/>
    <w:rsid w:val="006B15F8"/>
    <w:rsid w:val="006B1ACF"/>
    <w:rsid w:val="006B3BA6"/>
    <w:rsid w:val="006B4A28"/>
    <w:rsid w:val="006B5637"/>
    <w:rsid w:val="006B6BE5"/>
    <w:rsid w:val="006C0CC8"/>
    <w:rsid w:val="006C3338"/>
    <w:rsid w:val="006C508F"/>
    <w:rsid w:val="006C6CD6"/>
    <w:rsid w:val="006D5A34"/>
    <w:rsid w:val="006D6558"/>
    <w:rsid w:val="006E1239"/>
    <w:rsid w:val="006E23DD"/>
    <w:rsid w:val="006E3D06"/>
    <w:rsid w:val="006E770E"/>
    <w:rsid w:val="006F1DC5"/>
    <w:rsid w:val="006F2973"/>
    <w:rsid w:val="006F378B"/>
    <w:rsid w:val="006F5171"/>
    <w:rsid w:val="006F6265"/>
    <w:rsid w:val="006F7134"/>
    <w:rsid w:val="00702102"/>
    <w:rsid w:val="007035CE"/>
    <w:rsid w:val="00705DB6"/>
    <w:rsid w:val="0070692E"/>
    <w:rsid w:val="00707651"/>
    <w:rsid w:val="007104D3"/>
    <w:rsid w:val="00710C27"/>
    <w:rsid w:val="0071225F"/>
    <w:rsid w:val="00713C76"/>
    <w:rsid w:val="00717C9C"/>
    <w:rsid w:val="00720955"/>
    <w:rsid w:val="00720BA5"/>
    <w:rsid w:val="00720D2D"/>
    <w:rsid w:val="00722452"/>
    <w:rsid w:val="007229E6"/>
    <w:rsid w:val="0072682E"/>
    <w:rsid w:val="00727DB1"/>
    <w:rsid w:val="00736A9B"/>
    <w:rsid w:val="007406ED"/>
    <w:rsid w:val="0074241C"/>
    <w:rsid w:val="00743F57"/>
    <w:rsid w:val="0075091C"/>
    <w:rsid w:val="007520B4"/>
    <w:rsid w:val="007527EF"/>
    <w:rsid w:val="00753F80"/>
    <w:rsid w:val="0076407F"/>
    <w:rsid w:val="0077393E"/>
    <w:rsid w:val="00781D85"/>
    <w:rsid w:val="007863E4"/>
    <w:rsid w:val="00793F90"/>
    <w:rsid w:val="007954A8"/>
    <w:rsid w:val="00796B68"/>
    <w:rsid w:val="00797002"/>
    <w:rsid w:val="007A00EC"/>
    <w:rsid w:val="007A235E"/>
    <w:rsid w:val="007A26A7"/>
    <w:rsid w:val="007A401F"/>
    <w:rsid w:val="007A45CA"/>
    <w:rsid w:val="007A5BA1"/>
    <w:rsid w:val="007A70C1"/>
    <w:rsid w:val="007A78BB"/>
    <w:rsid w:val="007B22A2"/>
    <w:rsid w:val="007B4706"/>
    <w:rsid w:val="007B56C8"/>
    <w:rsid w:val="007C0D94"/>
    <w:rsid w:val="007D15C2"/>
    <w:rsid w:val="007D4B1B"/>
    <w:rsid w:val="007D7466"/>
    <w:rsid w:val="007D7F20"/>
    <w:rsid w:val="007E1ADE"/>
    <w:rsid w:val="007E3C3E"/>
    <w:rsid w:val="007E4647"/>
    <w:rsid w:val="007E6199"/>
    <w:rsid w:val="007E660B"/>
    <w:rsid w:val="007E68B8"/>
    <w:rsid w:val="007E7F97"/>
    <w:rsid w:val="007F0A70"/>
    <w:rsid w:val="007F12C7"/>
    <w:rsid w:val="007F2E3F"/>
    <w:rsid w:val="007F45C1"/>
    <w:rsid w:val="007F53AB"/>
    <w:rsid w:val="007F716B"/>
    <w:rsid w:val="007F7A82"/>
    <w:rsid w:val="008014F9"/>
    <w:rsid w:val="00802CD0"/>
    <w:rsid w:val="00807D5C"/>
    <w:rsid w:val="008101DD"/>
    <w:rsid w:val="00810336"/>
    <w:rsid w:val="00813987"/>
    <w:rsid w:val="00816297"/>
    <w:rsid w:val="00821D41"/>
    <w:rsid w:val="008238B4"/>
    <w:rsid w:val="00826A64"/>
    <w:rsid w:val="0083198F"/>
    <w:rsid w:val="00833621"/>
    <w:rsid w:val="008378DF"/>
    <w:rsid w:val="00843594"/>
    <w:rsid w:val="00843E2F"/>
    <w:rsid w:val="0084461E"/>
    <w:rsid w:val="008448B3"/>
    <w:rsid w:val="00852F37"/>
    <w:rsid w:val="008537C0"/>
    <w:rsid w:val="00853C55"/>
    <w:rsid w:val="00854E09"/>
    <w:rsid w:val="0085725D"/>
    <w:rsid w:val="00857D84"/>
    <w:rsid w:val="00860635"/>
    <w:rsid w:val="0086518F"/>
    <w:rsid w:val="008717B1"/>
    <w:rsid w:val="00871910"/>
    <w:rsid w:val="008813AE"/>
    <w:rsid w:val="008814CE"/>
    <w:rsid w:val="00882132"/>
    <w:rsid w:val="008824F2"/>
    <w:rsid w:val="00885B92"/>
    <w:rsid w:val="00887D76"/>
    <w:rsid w:val="00887F6C"/>
    <w:rsid w:val="008916B1"/>
    <w:rsid w:val="0089226F"/>
    <w:rsid w:val="00893C1B"/>
    <w:rsid w:val="00893FBC"/>
    <w:rsid w:val="00895D0C"/>
    <w:rsid w:val="008964AD"/>
    <w:rsid w:val="008A0030"/>
    <w:rsid w:val="008A3FFD"/>
    <w:rsid w:val="008A41F0"/>
    <w:rsid w:val="008A4B0C"/>
    <w:rsid w:val="008A55E2"/>
    <w:rsid w:val="008A56F6"/>
    <w:rsid w:val="008B08EA"/>
    <w:rsid w:val="008B104D"/>
    <w:rsid w:val="008B1399"/>
    <w:rsid w:val="008B3AED"/>
    <w:rsid w:val="008B4494"/>
    <w:rsid w:val="008B76FF"/>
    <w:rsid w:val="008B7EC9"/>
    <w:rsid w:val="008C0E28"/>
    <w:rsid w:val="008C27BD"/>
    <w:rsid w:val="008C281D"/>
    <w:rsid w:val="008C2F0D"/>
    <w:rsid w:val="008C5E34"/>
    <w:rsid w:val="008C7A93"/>
    <w:rsid w:val="008D6217"/>
    <w:rsid w:val="008D7367"/>
    <w:rsid w:val="008E0C15"/>
    <w:rsid w:val="008E227A"/>
    <w:rsid w:val="008E22AE"/>
    <w:rsid w:val="008E4942"/>
    <w:rsid w:val="008E67FF"/>
    <w:rsid w:val="008F0E87"/>
    <w:rsid w:val="008F1153"/>
    <w:rsid w:val="008F2676"/>
    <w:rsid w:val="008F290B"/>
    <w:rsid w:val="008F75B2"/>
    <w:rsid w:val="009043B3"/>
    <w:rsid w:val="00914EAD"/>
    <w:rsid w:val="00915C6A"/>
    <w:rsid w:val="0092000F"/>
    <w:rsid w:val="009206A1"/>
    <w:rsid w:val="00925808"/>
    <w:rsid w:val="0093180A"/>
    <w:rsid w:val="00932BBA"/>
    <w:rsid w:val="00933110"/>
    <w:rsid w:val="009335E1"/>
    <w:rsid w:val="00934DA0"/>
    <w:rsid w:val="00936835"/>
    <w:rsid w:val="009443F7"/>
    <w:rsid w:val="0095002C"/>
    <w:rsid w:val="00951A7E"/>
    <w:rsid w:val="0095208D"/>
    <w:rsid w:val="009531A1"/>
    <w:rsid w:val="0095501D"/>
    <w:rsid w:val="009552D0"/>
    <w:rsid w:val="00956852"/>
    <w:rsid w:val="00956BB8"/>
    <w:rsid w:val="00957F17"/>
    <w:rsid w:val="00962B93"/>
    <w:rsid w:val="0096519A"/>
    <w:rsid w:val="0097115E"/>
    <w:rsid w:val="00971C5C"/>
    <w:rsid w:val="00974903"/>
    <w:rsid w:val="00976B71"/>
    <w:rsid w:val="00982664"/>
    <w:rsid w:val="00984F82"/>
    <w:rsid w:val="009903DA"/>
    <w:rsid w:val="009927E9"/>
    <w:rsid w:val="0099393C"/>
    <w:rsid w:val="00995DA9"/>
    <w:rsid w:val="00996753"/>
    <w:rsid w:val="009A0F0A"/>
    <w:rsid w:val="009A4169"/>
    <w:rsid w:val="009A7A9C"/>
    <w:rsid w:val="009B2E5E"/>
    <w:rsid w:val="009B75CC"/>
    <w:rsid w:val="009C10BC"/>
    <w:rsid w:val="009C6A70"/>
    <w:rsid w:val="009D1A62"/>
    <w:rsid w:val="009D587D"/>
    <w:rsid w:val="009E2412"/>
    <w:rsid w:val="009E66B5"/>
    <w:rsid w:val="009F0813"/>
    <w:rsid w:val="009F260A"/>
    <w:rsid w:val="009F2EBA"/>
    <w:rsid w:val="009F2EFC"/>
    <w:rsid w:val="009F44F4"/>
    <w:rsid w:val="009F4A2A"/>
    <w:rsid w:val="009F5D2C"/>
    <w:rsid w:val="009F6968"/>
    <w:rsid w:val="009F6E4F"/>
    <w:rsid w:val="00A00883"/>
    <w:rsid w:val="00A02EE3"/>
    <w:rsid w:val="00A06F46"/>
    <w:rsid w:val="00A07538"/>
    <w:rsid w:val="00A13ECE"/>
    <w:rsid w:val="00A13F1F"/>
    <w:rsid w:val="00A16A80"/>
    <w:rsid w:val="00A16C61"/>
    <w:rsid w:val="00A219AF"/>
    <w:rsid w:val="00A21B3C"/>
    <w:rsid w:val="00A22A22"/>
    <w:rsid w:val="00A22DE7"/>
    <w:rsid w:val="00A23FB4"/>
    <w:rsid w:val="00A251CE"/>
    <w:rsid w:val="00A32DB9"/>
    <w:rsid w:val="00A33865"/>
    <w:rsid w:val="00A40D87"/>
    <w:rsid w:val="00A423E5"/>
    <w:rsid w:val="00A42DAC"/>
    <w:rsid w:val="00A43118"/>
    <w:rsid w:val="00A43385"/>
    <w:rsid w:val="00A45F19"/>
    <w:rsid w:val="00A5072F"/>
    <w:rsid w:val="00A50EDD"/>
    <w:rsid w:val="00A5147D"/>
    <w:rsid w:val="00A56C35"/>
    <w:rsid w:val="00A626BF"/>
    <w:rsid w:val="00A639E0"/>
    <w:rsid w:val="00A65B39"/>
    <w:rsid w:val="00A65F47"/>
    <w:rsid w:val="00A66316"/>
    <w:rsid w:val="00A667A0"/>
    <w:rsid w:val="00A704DC"/>
    <w:rsid w:val="00A7060D"/>
    <w:rsid w:val="00A73960"/>
    <w:rsid w:val="00A75252"/>
    <w:rsid w:val="00A7637A"/>
    <w:rsid w:val="00A83F91"/>
    <w:rsid w:val="00A86718"/>
    <w:rsid w:val="00A869D1"/>
    <w:rsid w:val="00A92FF6"/>
    <w:rsid w:val="00A94A34"/>
    <w:rsid w:val="00A953F4"/>
    <w:rsid w:val="00A96697"/>
    <w:rsid w:val="00A972FF"/>
    <w:rsid w:val="00AA0E6C"/>
    <w:rsid w:val="00AA115A"/>
    <w:rsid w:val="00AA17EB"/>
    <w:rsid w:val="00AA5293"/>
    <w:rsid w:val="00AD0972"/>
    <w:rsid w:val="00AD4DB3"/>
    <w:rsid w:val="00AD5219"/>
    <w:rsid w:val="00AD6A65"/>
    <w:rsid w:val="00AD7775"/>
    <w:rsid w:val="00AE065B"/>
    <w:rsid w:val="00AE0A32"/>
    <w:rsid w:val="00AE2D1F"/>
    <w:rsid w:val="00AE3C0E"/>
    <w:rsid w:val="00AF09BE"/>
    <w:rsid w:val="00AF3083"/>
    <w:rsid w:val="00AF3A96"/>
    <w:rsid w:val="00AF50CE"/>
    <w:rsid w:val="00AF5C59"/>
    <w:rsid w:val="00B00B69"/>
    <w:rsid w:val="00B015E2"/>
    <w:rsid w:val="00B03BAA"/>
    <w:rsid w:val="00B06CB3"/>
    <w:rsid w:val="00B07433"/>
    <w:rsid w:val="00B121FD"/>
    <w:rsid w:val="00B125B0"/>
    <w:rsid w:val="00B1319B"/>
    <w:rsid w:val="00B151BE"/>
    <w:rsid w:val="00B2103C"/>
    <w:rsid w:val="00B21722"/>
    <w:rsid w:val="00B21E36"/>
    <w:rsid w:val="00B24B0E"/>
    <w:rsid w:val="00B2565F"/>
    <w:rsid w:val="00B3050C"/>
    <w:rsid w:val="00B312A4"/>
    <w:rsid w:val="00B3467D"/>
    <w:rsid w:val="00B34773"/>
    <w:rsid w:val="00B3545C"/>
    <w:rsid w:val="00B4191B"/>
    <w:rsid w:val="00B41D10"/>
    <w:rsid w:val="00B4356F"/>
    <w:rsid w:val="00B43D79"/>
    <w:rsid w:val="00B441E0"/>
    <w:rsid w:val="00B461E6"/>
    <w:rsid w:val="00B47675"/>
    <w:rsid w:val="00B47F37"/>
    <w:rsid w:val="00B5169A"/>
    <w:rsid w:val="00B532E4"/>
    <w:rsid w:val="00B549D8"/>
    <w:rsid w:val="00B54BFE"/>
    <w:rsid w:val="00B55FCE"/>
    <w:rsid w:val="00B56873"/>
    <w:rsid w:val="00B60F9C"/>
    <w:rsid w:val="00B6303E"/>
    <w:rsid w:val="00B63A7C"/>
    <w:rsid w:val="00B66970"/>
    <w:rsid w:val="00B70A11"/>
    <w:rsid w:val="00B72F66"/>
    <w:rsid w:val="00B74031"/>
    <w:rsid w:val="00B8051E"/>
    <w:rsid w:val="00B86294"/>
    <w:rsid w:val="00B86345"/>
    <w:rsid w:val="00B87F3F"/>
    <w:rsid w:val="00B97D43"/>
    <w:rsid w:val="00BA1A30"/>
    <w:rsid w:val="00BA4E1A"/>
    <w:rsid w:val="00BA7F8F"/>
    <w:rsid w:val="00BB189E"/>
    <w:rsid w:val="00BB7FBB"/>
    <w:rsid w:val="00BC78AB"/>
    <w:rsid w:val="00BD64A7"/>
    <w:rsid w:val="00BD6AEF"/>
    <w:rsid w:val="00BD7D70"/>
    <w:rsid w:val="00BE03B7"/>
    <w:rsid w:val="00BE1FAF"/>
    <w:rsid w:val="00BE3DDA"/>
    <w:rsid w:val="00BE410C"/>
    <w:rsid w:val="00BF06F0"/>
    <w:rsid w:val="00BF44A2"/>
    <w:rsid w:val="00BF4529"/>
    <w:rsid w:val="00C01C3A"/>
    <w:rsid w:val="00C12D16"/>
    <w:rsid w:val="00C2196C"/>
    <w:rsid w:val="00C24A4C"/>
    <w:rsid w:val="00C314EE"/>
    <w:rsid w:val="00C3173B"/>
    <w:rsid w:val="00C331FD"/>
    <w:rsid w:val="00C333FF"/>
    <w:rsid w:val="00C3379C"/>
    <w:rsid w:val="00C346B0"/>
    <w:rsid w:val="00C34A1E"/>
    <w:rsid w:val="00C35144"/>
    <w:rsid w:val="00C363E7"/>
    <w:rsid w:val="00C44A10"/>
    <w:rsid w:val="00C46E6A"/>
    <w:rsid w:val="00C51621"/>
    <w:rsid w:val="00C51C8C"/>
    <w:rsid w:val="00C5670D"/>
    <w:rsid w:val="00C5718B"/>
    <w:rsid w:val="00C579A9"/>
    <w:rsid w:val="00C603F9"/>
    <w:rsid w:val="00C60BB2"/>
    <w:rsid w:val="00C60F0A"/>
    <w:rsid w:val="00C63535"/>
    <w:rsid w:val="00C65335"/>
    <w:rsid w:val="00C65354"/>
    <w:rsid w:val="00C6589D"/>
    <w:rsid w:val="00C66D9E"/>
    <w:rsid w:val="00C712F9"/>
    <w:rsid w:val="00C748C7"/>
    <w:rsid w:val="00C76663"/>
    <w:rsid w:val="00C77CC5"/>
    <w:rsid w:val="00C8003B"/>
    <w:rsid w:val="00C828D0"/>
    <w:rsid w:val="00C83FAD"/>
    <w:rsid w:val="00C87BF4"/>
    <w:rsid w:val="00C9094A"/>
    <w:rsid w:val="00C93263"/>
    <w:rsid w:val="00C942C2"/>
    <w:rsid w:val="00C94491"/>
    <w:rsid w:val="00CA700C"/>
    <w:rsid w:val="00CA723B"/>
    <w:rsid w:val="00CB087F"/>
    <w:rsid w:val="00CB1D51"/>
    <w:rsid w:val="00CB2722"/>
    <w:rsid w:val="00CC11B7"/>
    <w:rsid w:val="00CC23AB"/>
    <w:rsid w:val="00CC4C64"/>
    <w:rsid w:val="00CD073C"/>
    <w:rsid w:val="00CD7A04"/>
    <w:rsid w:val="00CE12DA"/>
    <w:rsid w:val="00CE686B"/>
    <w:rsid w:val="00CE6E05"/>
    <w:rsid w:val="00CF4361"/>
    <w:rsid w:val="00CF4E97"/>
    <w:rsid w:val="00CF4F69"/>
    <w:rsid w:val="00D01380"/>
    <w:rsid w:val="00D02DF0"/>
    <w:rsid w:val="00D0410B"/>
    <w:rsid w:val="00D054BC"/>
    <w:rsid w:val="00D06672"/>
    <w:rsid w:val="00D06678"/>
    <w:rsid w:val="00D15EC5"/>
    <w:rsid w:val="00D16A0A"/>
    <w:rsid w:val="00D21B87"/>
    <w:rsid w:val="00D23207"/>
    <w:rsid w:val="00D2602C"/>
    <w:rsid w:val="00D30A56"/>
    <w:rsid w:val="00D31ED6"/>
    <w:rsid w:val="00D3396C"/>
    <w:rsid w:val="00D403FA"/>
    <w:rsid w:val="00D43DAD"/>
    <w:rsid w:val="00D46E0B"/>
    <w:rsid w:val="00D50101"/>
    <w:rsid w:val="00D542AB"/>
    <w:rsid w:val="00D561EE"/>
    <w:rsid w:val="00D56B3F"/>
    <w:rsid w:val="00D601E7"/>
    <w:rsid w:val="00D606E3"/>
    <w:rsid w:val="00D67409"/>
    <w:rsid w:val="00D7077D"/>
    <w:rsid w:val="00D74A86"/>
    <w:rsid w:val="00D75DBF"/>
    <w:rsid w:val="00D766A3"/>
    <w:rsid w:val="00D76B75"/>
    <w:rsid w:val="00D76F1B"/>
    <w:rsid w:val="00D818FA"/>
    <w:rsid w:val="00D82656"/>
    <w:rsid w:val="00D84A37"/>
    <w:rsid w:val="00D86378"/>
    <w:rsid w:val="00D871F8"/>
    <w:rsid w:val="00D927A1"/>
    <w:rsid w:val="00D94F83"/>
    <w:rsid w:val="00D9559C"/>
    <w:rsid w:val="00D96C54"/>
    <w:rsid w:val="00D96D07"/>
    <w:rsid w:val="00DA2B39"/>
    <w:rsid w:val="00DA2CF8"/>
    <w:rsid w:val="00DA3053"/>
    <w:rsid w:val="00DA49E2"/>
    <w:rsid w:val="00DA58DA"/>
    <w:rsid w:val="00DA5D25"/>
    <w:rsid w:val="00DB4338"/>
    <w:rsid w:val="00DB551C"/>
    <w:rsid w:val="00DC2527"/>
    <w:rsid w:val="00DC287A"/>
    <w:rsid w:val="00DC405A"/>
    <w:rsid w:val="00DC43F9"/>
    <w:rsid w:val="00DC675D"/>
    <w:rsid w:val="00DC6B73"/>
    <w:rsid w:val="00DD05E5"/>
    <w:rsid w:val="00DD2345"/>
    <w:rsid w:val="00DD4DB1"/>
    <w:rsid w:val="00DD58B0"/>
    <w:rsid w:val="00DD5D2A"/>
    <w:rsid w:val="00DD61FA"/>
    <w:rsid w:val="00DE6623"/>
    <w:rsid w:val="00DE68B3"/>
    <w:rsid w:val="00DE7920"/>
    <w:rsid w:val="00DF2527"/>
    <w:rsid w:val="00DF7EBD"/>
    <w:rsid w:val="00E007F4"/>
    <w:rsid w:val="00E0197E"/>
    <w:rsid w:val="00E023CE"/>
    <w:rsid w:val="00E04E7F"/>
    <w:rsid w:val="00E054AE"/>
    <w:rsid w:val="00E142DC"/>
    <w:rsid w:val="00E14921"/>
    <w:rsid w:val="00E14A05"/>
    <w:rsid w:val="00E1706C"/>
    <w:rsid w:val="00E20CE2"/>
    <w:rsid w:val="00E2128F"/>
    <w:rsid w:val="00E21AEC"/>
    <w:rsid w:val="00E22B26"/>
    <w:rsid w:val="00E3002C"/>
    <w:rsid w:val="00E31A8A"/>
    <w:rsid w:val="00E32A59"/>
    <w:rsid w:val="00E367EC"/>
    <w:rsid w:val="00E408E1"/>
    <w:rsid w:val="00E45C96"/>
    <w:rsid w:val="00E46B0F"/>
    <w:rsid w:val="00E532CF"/>
    <w:rsid w:val="00E54526"/>
    <w:rsid w:val="00E600C2"/>
    <w:rsid w:val="00E60B53"/>
    <w:rsid w:val="00E62336"/>
    <w:rsid w:val="00E6679D"/>
    <w:rsid w:val="00E70296"/>
    <w:rsid w:val="00E7127F"/>
    <w:rsid w:val="00E723C2"/>
    <w:rsid w:val="00E746AA"/>
    <w:rsid w:val="00E765D7"/>
    <w:rsid w:val="00E76694"/>
    <w:rsid w:val="00E806E4"/>
    <w:rsid w:val="00E81E7F"/>
    <w:rsid w:val="00E81F57"/>
    <w:rsid w:val="00E83351"/>
    <w:rsid w:val="00E83AFA"/>
    <w:rsid w:val="00E83FE4"/>
    <w:rsid w:val="00E85CD4"/>
    <w:rsid w:val="00E90F6D"/>
    <w:rsid w:val="00E915F2"/>
    <w:rsid w:val="00E922AD"/>
    <w:rsid w:val="00E93E9A"/>
    <w:rsid w:val="00E94E2C"/>
    <w:rsid w:val="00E95871"/>
    <w:rsid w:val="00E971B6"/>
    <w:rsid w:val="00EA096B"/>
    <w:rsid w:val="00EA0F31"/>
    <w:rsid w:val="00EA13E6"/>
    <w:rsid w:val="00EA1E21"/>
    <w:rsid w:val="00EA4164"/>
    <w:rsid w:val="00EA61BE"/>
    <w:rsid w:val="00EA7967"/>
    <w:rsid w:val="00EB3D62"/>
    <w:rsid w:val="00EB61BF"/>
    <w:rsid w:val="00EC090F"/>
    <w:rsid w:val="00EC2BD7"/>
    <w:rsid w:val="00EC4B07"/>
    <w:rsid w:val="00EC4ECD"/>
    <w:rsid w:val="00EC6BF3"/>
    <w:rsid w:val="00ED0799"/>
    <w:rsid w:val="00ED6561"/>
    <w:rsid w:val="00ED7592"/>
    <w:rsid w:val="00ED76A0"/>
    <w:rsid w:val="00EE14F6"/>
    <w:rsid w:val="00EE1D02"/>
    <w:rsid w:val="00EE1E49"/>
    <w:rsid w:val="00EE2C14"/>
    <w:rsid w:val="00EE5025"/>
    <w:rsid w:val="00EE608E"/>
    <w:rsid w:val="00EE6B17"/>
    <w:rsid w:val="00EE7479"/>
    <w:rsid w:val="00EF2730"/>
    <w:rsid w:val="00EF2BB1"/>
    <w:rsid w:val="00EF3782"/>
    <w:rsid w:val="00F01794"/>
    <w:rsid w:val="00F025CA"/>
    <w:rsid w:val="00F07E7A"/>
    <w:rsid w:val="00F1044A"/>
    <w:rsid w:val="00F126A6"/>
    <w:rsid w:val="00F128FF"/>
    <w:rsid w:val="00F15ADC"/>
    <w:rsid w:val="00F2227B"/>
    <w:rsid w:val="00F25B8A"/>
    <w:rsid w:val="00F331E7"/>
    <w:rsid w:val="00F34BC4"/>
    <w:rsid w:val="00F37393"/>
    <w:rsid w:val="00F4395E"/>
    <w:rsid w:val="00F44C00"/>
    <w:rsid w:val="00F51407"/>
    <w:rsid w:val="00F51771"/>
    <w:rsid w:val="00F55B1E"/>
    <w:rsid w:val="00F56673"/>
    <w:rsid w:val="00F603BB"/>
    <w:rsid w:val="00F623EB"/>
    <w:rsid w:val="00F62AAF"/>
    <w:rsid w:val="00F639DF"/>
    <w:rsid w:val="00F6519E"/>
    <w:rsid w:val="00F71F85"/>
    <w:rsid w:val="00F73D67"/>
    <w:rsid w:val="00F8100A"/>
    <w:rsid w:val="00F814DE"/>
    <w:rsid w:val="00F81BEF"/>
    <w:rsid w:val="00F84AF7"/>
    <w:rsid w:val="00F86787"/>
    <w:rsid w:val="00F90BBB"/>
    <w:rsid w:val="00F942F0"/>
    <w:rsid w:val="00F9536E"/>
    <w:rsid w:val="00FA32E9"/>
    <w:rsid w:val="00FA4293"/>
    <w:rsid w:val="00FB16EC"/>
    <w:rsid w:val="00FB5D61"/>
    <w:rsid w:val="00FC5D2F"/>
    <w:rsid w:val="00FC77D7"/>
    <w:rsid w:val="00FD0938"/>
    <w:rsid w:val="00FD3E8B"/>
    <w:rsid w:val="00FD57D9"/>
    <w:rsid w:val="00FE1039"/>
    <w:rsid w:val="00FE2133"/>
    <w:rsid w:val="00FE2F21"/>
    <w:rsid w:val="00FE53C1"/>
    <w:rsid w:val="00FE5FFA"/>
    <w:rsid w:val="00FF0B1A"/>
    <w:rsid w:val="00FF3AF8"/>
    <w:rsid w:val="00FF4C37"/>
    <w:rsid w:val="00FF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0EF458C"/>
  <w15:chartTrackingRefBased/>
  <w15:docId w15:val="{889E6A4A-DAD4-4E24-93B4-5742C952A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5" w:uiPriority="39"/>
    <w:lsdException w:name="Hyperlink" w:uiPriority="99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rsid w:val="00995DA9"/>
    <w:rPr>
      <w:sz w:val="24"/>
      <w:szCs w:val="24"/>
    </w:rPr>
  </w:style>
  <w:style w:type="paragraph" w:styleId="Nadpis1">
    <w:name w:val="heading 1"/>
    <w:basedOn w:val="Normln"/>
    <w:next w:val="Normln"/>
    <w:rsid w:val="003E3A5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rsid w:val="003E3A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rsid w:val="003E3A5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Nadpis4">
    <w:name w:val="heading 4"/>
    <w:basedOn w:val="Normln"/>
    <w:next w:val="Normln"/>
    <w:link w:val="Nadpis4Char"/>
    <w:semiHidden/>
    <w:unhideWhenUsed/>
    <w:qFormat/>
    <w:rsid w:val="00743F5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Nadpis5">
    <w:name w:val="heading 5"/>
    <w:basedOn w:val="Normln"/>
    <w:next w:val="Normln"/>
    <w:link w:val="Nadpis5Char"/>
    <w:semiHidden/>
    <w:unhideWhenUsed/>
    <w:qFormat/>
    <w:rsid w:val="006B4A2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semiHidden/>
    <w:unhideWhenUsed/>
    <w:qFormat/>
    <w:rsid w:val="00743F5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semiHidden/>
    <w:unhideWhenUsed/>
    <w:qFormat/>
    <w:rsid w:val="00743F57"/>
    <w:pPr>
      <w:spacing w:before="240" w:after="60"/>
      <w:outlineLvl w:val="6"/>
    </w:pPr>
    <w:rPr>
      <w:rFonts w:ascii="Calibri" w:hAnsi="Calibri"/>
    </w:rPr>
  </w:style>
  <w:style w:type="paragraph" w:styleId="Nadpis8">
    <w:name w:val="heading 8"/>
    <w:basedOn w:val="Normln"/>
    <w:next w:val="Normln"/>
    <w:link w:val="Nadpis8Char"/>
    <w:semiHidden/>
    <w:unhideWhenUsed/>
    <w:qFormat/>
    <w:rsid w:val="006B4A2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semiHidden/>
    <w:unhideWhenUsed/>
    <w:qFormat/>
    <w:rsid w:val="00743F5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link w:val="Nadpis4"/>
    <w:semiHidden/>
    <w:rsid w:val="00743F57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Nadpis5Char">
    <w:name w:val="Nadpis 5 Char"/>
    <w:basedOn w:val="Standardnpsmoodstavce"/>
    <w:link w:val="Nadpis5"/>
    <w:semiHidden/>
    <w:rsid w:val="006B4A28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Nadpis6Char">
    <w:name w:val="Nadpis 6 Char"/>
    <w:link w:val="Nadpis6"/>
    <w:semiHidden/>
    <w:rsid w:val="00743F57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Nadpis7Char">
    <w:name w:val="Nadpis 7 Char"/>
    <w:link w:val="Nadpis7"/>
    <w:semiHidden/>
    <w:rsid w:val="00743F57"/>
    <w:rPr>
      <w:rFonts w:ascii="Calibri" w:eastAsia="Times New Roman" w:hAnsi="Calibri" w:cs="Times New Roman"/>
      <w:sz w:val="24"/>
      <w:szCs w:val="24"/>
    </w:rPr>
  </w:style>
  <w:style w:type="character" w:customStyle="1" w:styleId="Nadpis8Char">
    <w:name w:val="Nadpis 8 Char"/>
    <w:basedOn w:val="Standardnpsmoodstavce"/>
    <w:link w:val="Nadpis8"/>
    <w:semiHidden/>
    <w:rsid w:val="006B4A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link w:val="Nadpis9"/>
    <w:semiHidden/>
    <w:rsid w:val="00743F57"/>
    <w:rPr>
      <w:rFonts w:ascii="Cambria" w:eastAsia="Times New Roman" w:hAnsi="Cambria" w:cs="Times New Roman"/>
      <w:sz w:val="22"/>
      <w:szCs w:val="22"/>
    </w:rPr>
  </w:style>
  <w:style w:type="paragraph" w:styleId="Obsah1">
    <w:name w:val="toc 1"/>
    <w:basedOn w:val="ZPObsahovpoloky"/>
    <w:uiPriority w:val="39"/>
    <w:rsid w:val="0022695D"/>
    <w:pPr>
      <w:tabs>
        <w:tab w:val="left" w:pos="480"/>
        <w:tab w:val="right" w:leader="dot" w:pos="8505"/>
      </w:tabs>
      <w:spacing w:before="120"/>
      <w:ind w:left="482" w:hanging="482"/>
    </w:pPr>
    <w:rPr>
      <w:b/>
      <w:bCs/>
    </w:rPr>
  </w:style>
  <w:style w:type="paragraph" w:customStyle="1" w:styleId="ZPObsahovpoloky">
    <w:name w:val="ZP: Obsahové položky"/>
    <w:basedOn w:val="ZPZklad"/>
    <w:rsid w:val="00995DA9"/>
    <w:pPr>
      <w:suppressAutoHyphens/>
      <w:jc w:val="left"/>
    </w:pPr>
    <w:rPr>
      <w:noProof/>
    </w:rPr>
  </w:style>
  <w:style w:type="paragraph" w:customStyle="1" w:styleId="ZPZklad">
    <w:name w:val="ZP: Základ"/>
    <w:next w:val="ZPBntext"/>
    <w:link w:val="ZPZkladChar"/>
    <w:rsid w:val="00EE608E"/>
    <w:pPr>
      <w:jc w:val="both"/>
    </w:pPr>
    <w:rPr>
      <w:rFonts w:ascii="Cambria" w:hAnsi="Cambria"/>
      <w:sz w:val="24"/>
      <w:szCs w:val="24"/>
    </w:rPr>
  </w:style>
  <w:style w:type="paragraph" w:customStyle="1" w:styleId="ZPBntext">
    <w:name w:val="ZP: Běžný text"/>
    <w:basedOn w:val="ZPZklad"/>
    <w:link w:val="ZPBntextChar"/>
    <w:qFormat/>
    <w:rsid w:val="00AA0E6C"/>
    <w:pPr>
      <w:ind w:firstLine="482"/>
    </w:pPr>
  </w:style>
  <w:style w:type="character" w:customStyle="1" w:styleId="ZPBntextChar">
    <w:name w:val="ZP: Běžný text Char"/>
    <w:basedOn w:val="ZPZkladChar"/>
    <w:link w:val="ZPBntext"/>
    <w:rsid w:val="00AA0E6C"/>
    <w:rPr>
      <w:rFonts w:ascii="Cambria" w:hAnsi="Cambria"/>
      <w:sz w:val="24"/>
      <w:szCs w:val="24"/>
    </w:rPr>
  </w:style>
  <w:style w:type="character" w:customStyle="1" w:styleId="ZPZkladChar">
    <w:name w:val="ZP: Základ Char"/>
    <w:link w:val="ZPZklad"/>
    <w:rsid w:val="00EE608E"/>
    <w:rPr>
      <w:rFonts w:ascii="Cambria" w:hAnsi="Cambria"/>
      <w:sz w:val="24"/>
      <w:szCs w:val="24"/>
    </w:rPr>
  </w:style>
  <w:style w:type="paragraph" w:customStyle="1" w:styleId="ZPVechnynadpisy">
    <w:name w:val="ZP: Všechny nadpisy"/>
    <w:basedOn w:val="ZPZklad"/>
    <w:link w:val="ZPVechnynadpisyChar"/>
    <w:rsid w:val="00BB189E"/>
    <w:pPr>
      <w:keepNext/>
      <w:keepLines/>
      <w:suppressAutoHyphens/>
      <w:jc w:val="left"/>
    </w:pPr>
    <w:rPr>
      <w:b/>
    </w:rPr>
  </w:style>
  <w:style w:type="character" w:customStyle="1" w:styleId="ZPVechnynadpisyChar">
    <w:name w:val="ZP: Všechny nadpisy Char"/>
    <w:link w:val="ZPVechnynadpisy"/>
    <w:rsid w:val="00BB189E"/>
    <w:rPr>
      <w:rFonts w:ascii="Georgia" w:hAnsi="Georgia"/>
      <w:b/>
      <w:sz w:val="24"/>
      <w:szCs w:val="24"/>
    </w:rPr>
  </w:style>
  <w:style w:type="paragraph" w:customStyle="1" w:styleId="ZPHlavnnadpis">
    <w:name w:val="ZP: Hlavní nadpis"/>
    <w:basedOn w:val="ZPVechnynadpisy"/>
    <w:next w:val="ZPZklad"/>
    <w:qFormat/>
    <w:rsid w:val="007E6199"/>
    <w:pPr>
      <w:pageBreakBefore/>
      <w:numPr>
        <w:numId w:val="5"/>
      </w:numPr>
      <w:spacing w:after="280" w:line="480" w:lineRule="atLeast"/>
      <w:outlineLvl w:val="0"/>
    </w:pPr>
    <w:rPr>
      <w:sz w:val="40"/>
      <w:szCs w:val="40"/>
    </w:rPr>
  </w:style>
  <w:style w:type="paragraph" w:customStyle="1" w:styleId="ZPZanadpisem">
    <w:name w:val="ZP: Za nadpisem"/>
    <w:basedOn w:val="ZPZklad"/>
    <w:next w:val="ZPBntext"/>
    <w:qFormat/>
    <w:rsid w:val="00B6303E"/>
  </w:style>
  <w:style w:type="paragraph" w:customStyle="1" w:styleId="podnadpis">
    <w:name w:val="podnadpis"/>
    <w:basedOn w:val="Normln"/>
    <w:semiHidden/>
    <w:rsid w:val="00B8051E"/>
    <w:pPr>
      <w:numPr>
        <w:ilvl w:val="1"/>
        <w:numId w:val="1"/>
      </w:numPr>
    </w:pPr>
  </w:style>
  <w:style w:type="paragraph" w:customStyle="1" w:styleId="mujnadpis2">
    <w:name w:val="muj nadpis 2"/>
    <w:basedOn w:val="Normln"/>
    <w:semiHidden/>
    <w:rsid w:val="008A0030"/>
  </w:style>
  <w:style w:type="paragraph" w:customStyle="1" w:styleId="ZPZhlavstr">
    <w:name w:val="ZP: Záhlaví str."/>
    <w:basedOn w:val="ZPZhlavapaty"/>
    <w:link w:val="ZPZhlavstrChar"/>
    <w:rsid w:val="002D7200"/>
    <w:pPr>
      <w:pBdr>
        <w:bottom w:val="single" w:sz="4" w:space="1" w:color="auto"/>
      </w:pBdr>
      <w:tabs>
        <w:tab w:val="left" w:pos="0"/>
        <w:tab w:val="right" w:pos="8505"/>
      </w:tabs>
      <w:spacing w:after="360"/>
    </w:pPr>
  </w:style>
  <w:style w:type="paragraph" w:customStyle="1" w:styleId="ZPZhlavapaty">
    <w:name w:val="ZP: Záhlaví a paty"/>
    <w:basedOn w:val="ZPZklad"/>
    <w:link w:val="ZPZhlavapatyChar"/>
    <w:rsid w:val="0030249F"/>
    <w:pPr>
      <w:keepNext/>
      <w:keepLines/>
      <w:suppressAutoHyphens/>
      <w:jc w:val="center"/>
    </w:pPr>
    <w:rPr>
      <w:sz w:val="20"/>
    </w:rPr>
  </w:style>
  <w:style w:type="character" w:customStyle="1" w:styleId="ZPZhlavapatyChar">
    <w:name w:val="ZP: Záhlaví a paty Char"/>
    <w:basedOn w:val="ZPZkladChar"/>
    <w:link w:val="ZPZhlavapaty"/>
    <w:rsid w:val="007E1ADE"/>
    <w:rPr>
      <w:rFonts w:ascii="Cambria" w:hAnsi="Cambria"/>
      <w:sz w:val="24"/>
      <w:szCs w:val="24"/>
    </w:rPr>
  </w:style>
  <w:style w:type="character" w:customStyle="1" w:styleId="ZPZhlavstrChar">
    <w:name w:val="ZP: Záhlaví str. Char"/>
    <w:basedOn w:val="ZPZhlavapatyChar"/>
    <w:link w:val="ZPZhlavstr"/>
    <w:rsid w:val="002D7200"/>
    <w:rPr>
      <w:rFonts w:ascii="Cambria" w:hAnsi="Cambria"/>
      <w:sz w:val="24"/>
      <w:szCs w:val="24"/>
    </w:rPr>
  </w:style>
  <w:style w:type="paragraph" w:customStyle="1" w:styleId="ZPPatatitulnlist">
    <w:name w:val="ZP: Pata titulní list"/>
    <w:basedOn w:val="ZPZhlavapaty"/>
    <w:rsid w:val="006F7134"/>
    <w:rPr>
      <w:b/>
      <w:sz w:val="24"/>
    </w:rPr>
  </w:style>
  <w:style w:type="paragraph" w:styleId="Zhlav">
    <w:name w:val="header"/>
    <w:basedOn w:val="Normln"/>
    <w:semiHidden/>
    <w:rsid w:val="00984F82"/>
    <w:pPr>
      <w:tabs>
        <w:tab w:val="center" w:pos="4536"/>
        <w:tab w:val="right" w:pos="9072"/>
      </w:tabs>
    </w:pPr>
  </w:style>
  <w:style w:type="paragraph" w:styleId="Zpat">
    <w:name w:val="footer"/>
    <w:basedOn w:val="Normln"/>
    <w:semiHidden/>
    <w:rsid w:val="00984F82"/>
    <w:pPr>
      <w:tabs>
        <w:tab w:val="center" w:pos="4536"/>
        <w:tab w:val="right" w:pos="9072"/>
      </w:tabs>
    </w:pPr>
  </w:style>
  <w:style w:type="paragraph" w:customStyle="1" w:styleId="ZPNzevprce">
    <w:name w:val="ZP: Název práce"/>
    <w:basedOn w:val="ZPVechnynadpisy"/>
    <w:rsid w:val="00283847"/>
    <w:pPr>
      <w:spacing w:before="4200" w:after="280" w:line="480" w:lineRule="atLeast"/>
      <w:jc w:val="center"/>
    </w:pPr>
    <w:rPr>
      <w:sz w:val="56"/>
    </w:rPr>
  </w:style>
  <w:style w:type="paragraph" w:styleId="Textpoznpodarou">
    <w:name w:val="footnote text"/>
    <w:basedOn w:val="ZPZklad"/>
    <w:rsid w:val="002752AB"/>
    <w:rPr>
      <w:sz w:val="20"/>
      <w:szCs w:val="20"/>
    </w:rPr>
  </w:style>
  <w:style w:type="character" w:styleId="Znakapoznpodarou">
    <w:name w:val="footnote reference"/>
    <w:rsid w:val="00A21B3C"/>
    <w:rPr>
      <w:vertAlign w:val="superscript"/>
    </w:rPr>
  </w:style>
  <w:style w:type="paragraph" w:customStyle="1" w:styleId="ZPTypprce">
    <w:name w:val="ZP: Typ práce"/>
    <w:basedOn w:val="ZPVechnynadpisy"/>
    <w:rsid w:val="00283847"/>
    <w:pPr>
      <w:spacing w:before="560" w:after="360" w:line="360" w:lineRule="atLeast"/>
      <w:jc w:val="center"/>
    </w:pPr>
    <w:rPr>
      <w:sz w:val="36"/>
    </w:rPr>
  </w:style>
  <w:style w:type="paragraph" w:customStyle="1" w:styleId="ZPOdsazennadpisy">
    <w:name w:val="ZP: Odsazené nadpisy"/>
    <w:basedOn w:val="ZPVechnynadpisy"/>
    <w:link w:val="ZPOdsazennadpisyChar"/>
    <w:rsid w:val="0004183D"/>
    <w:pPr>
      <w:spacing w:before="4800" w:after="140"/>
      <w:jc w:val="both"/>
    </w:pPr>
  </w:style>
  <w:style w:type="character" w:customStyle="1" w:styleId="ZPOdsazennadpisyChar">
    <w:name w:val="ZP: Odsazené nadpisy Char"/>
    <w:basedOn w:val="ZPVechnynadpisyChar"/>
    <w:link w:val="ZPOdsazennadpisy"/>
    <w:rsid w:val="0004183D"/>
    <w:rPr>
      <w:rFonts w:ascii="Georgia" w:hAnsi="Georgia"/>
      <w:b/>
      <w:sz w:val="24"/>
      <w:szCs w:val="24"/>
    </w:rPr>
  </w:style>
  <w:style w:type="paragraph" w:customStyle="1" w:styleId="ZPJmnaastnk">
    <w:name w:val="ZP: Jména účastníků"/>
    <w:basedOn w:val="ZPVechnynadpisy"/>
    <w:rsid w:val="00576992"/>
    <w:pPr>
      <w:tabs>
        <w:tab w:val="right" w:pos="8505"/>
      </w:tabs>
      <w:jc w:val="both"/>
    </w:pPr>
  </w:style>
  <w:style w:type="paragraph" w:customStyle="1" w:styleId="ZPAbstrakt--nadpis">
    <w:name w:val="ZP: Abstrakt -- nadpis"/>
    <w:basedOn w:val="ZPVechnynadpisy"/>
    <w:rsid w:val="00893FBC"/>
    <w:pPr>
      <w:spacing w:before="1200" w:after="140"/>
    </w:pPr>
  </w:style>
  <w:style w:type="character" w:styleId="Zstupntext">
    <w:name w:val="Placeholder Text"/>
    <w:basedOn w:val="Standardnpsmoodstavce"/>
    <w:uiPriority w:val="99"/>
    <w:semiHidden/>
    <w:rsid w:val="005930B2"/>
    <w:rPr>
      <w:color w:val="808080"/>
    </w:rPr>
  </w:style>
  <w:style w:type="paragraph" w:customStyle="1" w:styleId="ZPNadpisObsah">
    <w:name w:val="ZP: Nadpis Obsah"/>
    <w:basedOn w:val="ZPHlavnnadpis"/>
    <w:next w:val="ZPObsahovpoloky"/>
    <w:rsid w:val="0070692E"/>
    <w:pPr>
      <w:numPr>
        <w:numId w:val="0"/>
      </w:numPr>
      <w:spacing w:before="560"/>
    </w:pPr>
  </w:style>
  <w:style w:type="paragraph" w:styleId="Obsah2">
    <w:name w:val="toc 2"/>
    <w:basedOn w:val="ZPObsahovpoloky"/>
    <w:autoRedefine/>
    <w:uiPriority w:val="39"/>
    <w:rsid w:val="00893FBC"/>
    <w:pPr>
      <w:tabs>
        <w:tab w:val="left" w:pos="851"/>
        <w:tab w:val="right" w:leader="dot" w:pos="8505"/>
      </w:tabs>
      <w:spacing w:before="120"/>
      <w:ind w:left="850" w:hanging="612"/>
    </w:pPr>
    <w:rPr>
      <w:iCs/>
    </w:rPr>
  </w:style>
  <w:style w:type="paragraph" w:styleId="Obsah3">
    <w:name w:val="toc 3"/>
    <w:basedOn w:val="ZPObsahovpoloky"/>
    <w:autoRedefine/>
    <w:uiPriority w:val="39"/>
    <w:rsid w:val="00595158"/>
    <w:pPr>
      <w:tabs>
        <w:tab w:val="left" w:pos="1361"/>
        <w:tab w:val="right" w:leader="dot" w:pos="8505"/>
      </w:tabs>
      <w:spacing w:before="120"/>
      <w:ind w:left="1361" w:hanging="879"/>
    </w:pPr>
  </w:style>
  <w:style w:type="paragraph" w:styleId="Obsah4">
    <w:name w:val="toc 4"/>
    <w:basedOn w:val="Normln"/>
    <w:next w:val="Normln"/>
    <w:autoRedefine/>
    <w:semiHidden/>
    <w:rsid w:val="00A86718"/>
    <w:pPr>
      <w:ind w:left="720"/>
    </w:pPr>
    <w:rPr>
      <w:sz w:val="20"/>
      <w:szCs w:val="20"/>
    </w:rPr>
  </w:style>
  <w:style w:type="paragraph" w:styleId="Obsah5">
    <w:name w:val="toc 5"/>
    <w:basedOn w:val="ZPObsahovpoloky"/>
    <w:next w:val="Obsah6"/>
    <w:uiPriority w:val="39"/>
    <w:rsid w:val="00C51621"/>
    <w:pPr>
      <w:tabs>
        <w:tab w:val="left" w:pos="1134"/>
        <w:tab w:val="right" w:leader="dot" w:pos="8505"/>
      </w:tabs>
      <w:spacing w:after="120"/>
      <w:ind w:left="1134" w:hanging="1134"/>
    </w:pPr>
    <w:rPr>
      <w:szCs w:val="20"/>
    </w:rPr>
  </w:style>
  <w:style w:type="paragraph" w:styleId="Obsah6">
    <w:name w:val="toc 6"/>
    <w:basedOn w:val="Normln"/>
    <w:next w:val="Normln"/>
    <w:autoRedefine/>
    <w:semiHidden/>
    <w:rsid w:val="00A86718"/>
    <w:pPr>
      <w:ind w:left="1200"/>
    </w:pPr>
    <w:rPr>
      <w:sz w:val="20"/>
      <w:szCs w:val="20"/>
    </w:rPr>
  </w:style>
  <w:style w:type="paragraph" w:styleId="Obsah7">
    <w:name w:val="toc 7"/>
    <w:basedOn w:val="Normln"/>
    <w:next w:val="Normln"/>
    <w:autoRedefine/>
    <w:semiHidden/>
    <w:rsid w:val="00A86718"/>
    <w:pPr>
      <w:ind w:left="1440"/>
    </w:pPr>
    <w:rPr>
      <w:sz w:val="20"/>
      <w:szCs w:val="20"/>
    </w:rPr>
  </w:style>
  <w:style w:type="paragraph" w:styleId="Obsah8">
    <w:name w:val="toc 8"/>
    <w:basedOn w:val="Normln"/>
    <w:next w:val="Normln"/>
    <w:autoRedefine/>
    <w:semiHidden/>
    <w:rsid w:val="00A86718"/>
    <w:pPr>
      <w:ind w:left="1680"/>
    </w:pPr>
    <w:rPr>
      <w:sz w:val="20"/>
      <w:szCs w:val="20"/>
    </w:rPr>
  </w:style>
  <w:style w:type="paragraph" w:styleId="Obsah9">
    <w:name w:val="toc 9"/>
    <w:basedOn w:val="Obsah10"/>
    <w:rsid w:val="00D06678"/>
  </w:style>
  <w:style w:type="paragraph" w:customStyle="1" w:styleId="Obsah10">
    <w:name w:val="Obsah 10"/>
    <w:basedOn w:val="Obsah1"/>
    <w:rsid w:val="00D06678"/>
    <w:pPr>
      <w:tabs>
        <w:tab w:val="clear" w:pos="480"/>
        <w:tab w:val="left" w:pos="851"/>
      </w:tabs>
    </w:pPr>
    <w:rPr>
      <w:b w:val="0"/>
    </w:rPr>
  </w:style>
  <w:style w:type="paragraph" w:customStyle="1" w:styleId="ZPPodsekce">
    <w:name w:val="ZP: Podsekce"/>
    <w:basedOn w:val="ZPVechnynadpisy"/>
    <w:next w:val="ZPZklad"/>
    <w:rsid w:val="007E6199"/>
    <w:pPr>
      <w:numPr>
        <w:ilvl w:val="2"/>
        <w:numId w:val="5"/>
      </w:numPr>
      <w:spacing w:before="280" w:after="140"/>
      <w:outlineLvl w:val="2"/>
    </w:pPr>
  </w:style>
  <w:style w:type="table" w:styleId="Tabulkasprostorovmiefekty1">
    <w:name w:val="Table 3D effects 1"/>
    <w:basedOn w:val="Normlntabulka"/>
    <w:semiHidden/>
    <w:rsid w:val="003451D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3451D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3451D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3451D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3451D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3451DC"/>
    <w:pPr>
      <w:spacing w:after="120"/>
      <w:ind w:left="1440" w:right="1440"/>
    </w:pPr>
  </w:style>
  <w:style w:type="character" w:styleId="UkzkaHTML">
    <w:name w:val="HTML Sample"/>
    <w:semiHidden/>
    <w:rsid w:val="003451DC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3451D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3451D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3451D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3451D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Zkladntext">
    <w:name w:val="Body Text"/>
    <w:basedOn w:val="Normln"/>
    <w:semiHidden/>
    <w:rsid w:val="003451DC"/>
    <w:pPr>
      <w:spacing w:after="120"/>
    </w:pPr>
  </w:style>
  <w:style w:type="paragraph" w:styleId="Zkladntext-prvnodsazen">
    <w:name w:val="Body Text First Indent"/>
    <w:basedOn w:val="Zkladntext"/>
    <w:semiHidden/>
    <w:rsid w:val="003451DC"/>
    <w:pPr>
      <w:ind w:firstLine="210"/>
    </w:pPr>
  </w:style>
  <w:style w:type="paragraph" w:styleId="Zkladntextodsazen">
    <w:name w:val="Body Text Indent"/>
    <w:basedOn w:val="Normln"/>
    <w:semiHidden/>
    <w:rsid w:val="003451DC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3451DC"/>
    <w:pPr>
      <w:ind w:firstLine="210"/>
    </w:pPr>
  </w:style>
  <w:style w:type="paragraph" w:styleId="Zkladntext2">
    <w:name w:val="Body Text 2"/>
    <w:basedOn w:val="Normln"/>
    <w:semiHidden/>
    <w:rsid w:val="003451DC"/>
    <w:pPr>
      <w:spacing w:after="120" w:line="480" w:lineRule="auto"/>
    </w:pPr>
  </w:style>
  <w:style w:type="paragraph" w:styleId="Zkladntext3">
    <w:name w:val="Body Text 3"/>
    <w:basedOn w:val="Normln"/>
    <w:semiHidden/>
    <w:rsid w:val="003451DC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3451DC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3451DC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3451DC"/>
    <w:pPr>
      <w:ind w:left="4252"/>
    </w:pPr>
  </w:style>
  <w:style w:type="paragraph" w:styleId="Zptenadresanaoblku">
    <w:name w:val="envelope return"/>
    <w:basedOn w:val="Normln"/>
    <w:semiHidden/>
    <w:rsid w:val="003451DC"/>
    <w:rPr>
      <w:rFonts w:ascii="Arial" w:hAnsi="Arial" w:cs="Arial"/>
      <w:sz w:val="20"/>
      <w:szCs w:val="20"/>
    </w:rPr>
  </w:style>
  <w:style w:type="paragraph" w:customStyle="1" w:styleId="ZPVzorec--separace">
    <w:name w:val="ZP: Vzorec -- separace"/>
    <w:basedOn w:val="ZPTabseparace"/>
    <w:rsid w:val="00C828D0"/>
    <w:pPr>
      <w:spacing w:before="0"/>
    </w:pPr>
  </w:style>
  <w:style w:type="paragraph" w:customStyle="1" w:styleId="ZPTabseparace">
    <w:name w:val="ZP: Tab. separace"/>
    <w:basedOn w:val="ZPZklad"/>
    <w:next w:val="ZPZklad"/>
    <w:rsid w:val="003C52CA"/>
    <w:pPr>
      <w:spacing w:before="280" w:line="0" w:lineRule="atLeast"/>
    </w:pPr>
    <w:rPr>
      <w:sz w:val="20"/>
    </w:rPr>
  </w:style>
  <w:style w:type="paragraph" w:customStyle="1" w:styleId="ZPPopisky">
    <w:name w:val="ZP: Popisky"/>
    <w:basedOn w:val="ZPZklad"/>
    <w:next w:val="ZPZklad"/>
    <w:rsid w:val="00857D84"/>
    <w:pPr>
      <w:keepNext/>
      <w:keepLines/>
      <w:spacing w:line="240" w:lineRule="atLeast"/>
      <w:jc w:val="left"/>
    </w:pPr>
    <w:rPr>
      <w:sz w:val="20"/>
    </w:rPr>
  </w:style>
  <w:style w:type="paragraph" w:customStyle="1" w:styleId="ZPPopisektabulky">
    <w:name w:val="ZP: Popisek tabulky"/>
    <w:basedOn w:val="ZPPopisky"/>
    <w:next w:val="ZPZklad"/>
    <w:rsid w:val="006B4A28"/>
    <w:pPr>
      <w:numPr>
        <w:numId w:val="3"/>
      </w:numPr>
      <w:tabs>
        <w:tab w:val="left" w:pos="924"/>
      </w:tabs>
      <w:spacing w:before="280" w:after="140"/>
      <w:outlineLvl w:val="4"/>
    </w:pPr>
  </w:style>
  <w:style w:type="paragraph" w:customStyle="1" w:styleId="ZPPopisekobrzku">
    <w:name w:val="ZP: Popisek obrázku"/>
    <w:basedOn w:val="ZPPopisky"/>
    <w:next w:val="ZPZklad"/>
    <w:rsid w:val="001C1F82"/>
    <w:pPr>
      <w:keepNext w:val="0"/>
      <w:numPr>
        <w:numId w:val="4"/>
      </w:numPr>
      <w:tabs>
        <w:tab w:val="left" w:pos="924"/>
      </w:tabs>
      <w:spacing w:after="280"/>
      <w:outlineLvl w:val="4"/>
    </w:pPr>
  </w:style>
  <w:style w:type="table" w:styleId="Mkatabulky">
    <w:name w:val="Table Grid"/>
    <w:basedOn w:val="Normlntabulka"/>
    <w:rsid w:val="0083198F"/>
    <w:pPr>
      <w:keepNext/>
      <w:keepLines/>
      <w:suppressAutoHyphens/>
      <w:spacing w:line="280" w:lineRule="atLeast"/>
      <w:jc w:val="center"/>
    </w:pPr>
    <w:rPr>
      <w:rFonts w:ascii="Bookman Old Style" w:hAnsi="Bookman Old Style"/>
      <w:sz w:val="24"/>
      <w:szCs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DengXian" w:hAnsi="DengXian"/>
        <w:sz w:val="24"/>
      </w:rPr>
    </w:tblStylePr>
  </w:style>
  <w:style w:type="character" w:customStyle="1" w:styleId="ZPLiteratura--jmnoautora">
    <w:name w:val="ZP: Literatura -- jméno autora"/>
    <w:rsid w:val="00B06CB3"/>
    <w:rPr>
      <w:smallCaps/>
    </w:rPr>
  </w:style>
  <w:style w:type="character" w:customStyle="1" w:styleId="ZPLiteratura--nzevdla">
    <w:name w:val="ZP: Literatura -- název díla"/>
    <w:rsid w:val="00B06CB3"/>
    <w:rPr>
      <w:i/>
    </w:rPr>
  </w:style>
  <w:style w:type="paragraph" w:customStyle="1" w:styleId="ZPLiteratura">
    <w:name w:val="ZP: Literatura"/>
    <w:basedOn w:val="ZPZklad"/>
    <w:rsid w:val="00525AA4"/>
    <w:pPr>
      <w:spacing w:before="60"/>
      <w:ind w:left="480" w:hanging="480"/>
      <w:jc w:val="left"/>
    </w:pPr>
  </w:style>
  <w:style w:type="character" w:customStyle="1" w:styleId="ZPVyznaen1">
    <w:name w:val="ZP: Vyznačení 1"/>
    <w:rsid w:val="005253A0"/>
    <w:rPr>
      <w:i/>
    </w:rPr>
  </w:style>
  <w:style w:type="character" w:customStyle="1" w:styleId="ZPVyznaen2">
    <w:name w:val="ZP: Vyznačení 2"/>
    <w:rsid w:val="005253A0"/>
    <w:rPr>
      <w:b/>
    </w:rPr>
  </w:style>
  <w:style w:type="paragraph" w:customStyle="1" w:styleId="Styl1">
    <w:name w:val="Styl1"/>
    <w:basedOn w:val="Normln"/>
    <w:semiHidden/>
    <w:rsid w:val="008A0030"/>
    <w:pPr>
      <w:keepNext/>
      <w:keepLines/>
      <w:suppressAutoHyphens/>
    </w:pPr>
  </w:style>
  <w:style w:type="paragraph" w:customStyle="1" w:styleId="ZPPodpisprohlen">
    <w:name w:val="ZP: Podpis prohlášení"/>
    <w:basedOn w:val="ZPZklad"/>
    <w:rsid w:val="00A704DC"/>
    <w:pPr>
      <w:tabs>
        <w:tab w:val="left" w:pos="5103"/>
        <w:tab w:val="right" w:leader="dot" w:pos="8505"/>
      </w:tabs>
      <w:spacing w:before="720"/>
    </w:pPr>
  </w:style>
  <w:style w:type="character" w:customStyle="1" w:styleId="ZPAnglicktext">
    <w:name w:val="ZP: Anglický text"/>
    <w:rsid w:val="000F1C94"/>
    <w:rPr>
      <w:lang w:val="en-GB"/>
    </w:rPr>
  </w:style>
  <w:style w:type="paragraph" w:customStyle="1" w:styleId="Rozvrendokumentu">
    <w:name w:val="Rozvržení dokumentu"/>
    <w:basedOn w:val="Normln"/>
    <w:semiHidden/>
    <w:rsid w:val="005253A0"/>
    <w:pPr>
      <w:shd w:val="clear" w:color="auto" w:fill="000080"/>
    </w:pPr>
    <w:rPr>
      <w:rFonts w:ascii="Tahoma" w:hAnsi="Tahoma" w:cs="Tahoma"/>
    </w:rPr>
  </w:style>
  <w:style w:type="paragraph" w:customStyle="1" w:styleId="ZPObrzek">
    <w:name w:val="ZP: Obrázek"/>
    <w:next w:val="ZPPopisekobrzku"/>
    <w:rsid w:val="00C24A4C"/>
    <w:pPr>
      <w:keepNext/>
      <w:keepLines/>
      <w:spacing w:before="280" w:after="140"/>
      <w:jc w:val="center"/>
    </w:pPr>
    <w:rPr>
      <w:rFonts w:ascii="Bookman Old Style" w:hAnsi="Bookman Old Style"/>
      <w:sz w:val="24"/>
      <w:szCs w:val="24"/>
    </w:rPr>
  </w:style>
  <w:style w:type="paragraph" w:customStyle="1" w:styleId="ZPBukatab">
    <w:name w:val="ZP: Buňka tab."/>
    <w:basedOn w:val="ZPZklad"/>
    <w:rsid w:val="00525AA4"/>
    <w:pPr>
      <w:keepLines/>
      <w:suppressAutoHyphens/>
      <w:jc w:val="left"/>
    </w:pPr>
  </w:style>
  <w:style w:type="paragraph" w:customStyle="1" w:styleId="ZPBukatab--hlavika">
    <w:name w:val="ZP: Buňka tab. -- hlavička"/>
    <w:basedOn w:val="ZPBukatab"/>
    <w:rsid w:val="001E176F"/>
    <w:pPr>
      <w:keepNext/>
      <w:jc w:val="center"/>
    </w:pPr>
    <w:rPr>
      <w:b/>
    </w:rPr>
  </w:style>
  <w:style w:type="paragraph" w:customStyle="1" w:styleId="ZPBukatab--sted">
    <w:name w:val="ZP: Buňka tab. -- střed"/>
    <w:basedOn w:val="ZPBukatab"/>
    <w:rsid w:val="00525AA4"/>
    <w:pPr>
      <w:keepNext/>
      <w:jc w:val="center"/>
    </w:pPr>
  </w:style>
  <w:style w:type="paragraph" w:customStyle="1" w:styleId="ZPZhlavvpravo">
    <w:name w:val="ZP: Záhlaví vpravo"/>
    <w:basedOn w:val="ZPZhlavstr"/>
    <w:rsid w:val="00713C76"/>
    <w:pPr>
      <w:jc w:val="right"/>
    </w:pPr>
  </w:style>
  <w:style w:type="paragraph" w:customStyle="1" w:styleId="ZPZhlavvlevo">
    <w:name w:val="ZP: Záhlaví vlevo"/>
    <w:basedOn w:val="ZPZhlavstr"/>
    <w:link w:val="ZPZhlavvlevoChar"/>
    <w:rsid w:val="0074241C"/>
    <w:pPr>
      <w:jc w:val="left"/>
    </w:pPr>
  </w:style>
  <w:style w:type="character" w:customStyle="1" w:styleId="ZPZhlavvlevoChar">
    <w:name w:val="ZP: Záhlaví vlevo Char"/>
    <w:basedOn w:val="ZPZhlavstrChar"/>
    <w:link w:val="ZPZhlavvlevo"/>
    <w:rsid w:val="0074241C"/>
    <w:rPr>
      <w:rFonts w:ascii="Cambria" w:hAnsi="Cambria"/>
      <w:sz w:val="24"/>
      <w:szCs w:val="24"/>
    </w:rPr>
  </w:style>
  <w:style w:type="paragraph" w:customStyle="1" w:styleId="ZPKlovslova--nadpis">
    <w:name w:val="ZP: Klíčová slova -- nadpis"/>
    <w:basedOn w:val="ZPZklad"/>
    <w:rsid w:val="007E1ADE"/>
    <w:pPr>
      <w:spacing w:before="280" w:after="140"/>
      <w:jc w:val="left"/>
    </w:pPr>
    <w:rPr>
      <w:b/>
    </w:rPr>
  </w:style>
  <w:style w:type="character" w:customStyle="1" w:styleId="ZPVyrovnvacznakyvtabulkch">
    <w:name w:val="ZP: Vyrovnávací znaky v tabulkách"/>
    <w:rsid w:val="0075091C"/>
    <w:rPr>
      <w:color w:val="FFFFFF"/>
    </w:rPr>
  </w:style>
  <w:style w:type="paragraph" w:customStyle="1" w:styleId="ZPZhlavtitulnlist">
    <w:name w:val="ZP: Záhlaví titulní list"/>
    <w:basedOn w:val="ZPZhlavstr"/>
    <w:rsid w:val="00283847"/>
    <w:rPr>
      <w:b/>
      <w:sz w:val="24"/>
    </w:rPr>
  </w:style>
  <w:style w:type="paragraph" w:customStyle="1" w:styleId="ZPHlavnnadpis--plohy">
    <w:name w:val="ZP: Hlavní nadpis -- přílohy"/>
    <w:basedOn w:val="ZPHlavnnadpis"/>
    <w:next w:val="ZPZklad"/>
    <w:rsid w:val="00796B68"/>
    <w:pPr>
      <w:numPr>
        <w:numId w:val="2"/>
      </w:numPr>
    </w:pPr>
  </w:style>
  <w:style w:type="paragraph" w:customStyle="1" w:styleId="ZPTextyvobrzku">
    <w:name w:val="ZP: Texty v obrázku"/>
    <w:basedOn w:val="ZPPopisky"/>
    <w:rsid w:val="00853C55"/>
    <w:pPr>
      <w:keepNext w:val="0"/>
    </w:pPr>
  </w:style>
  <w:style w:type="paragraph" w:customStyle="1" w:styleId="ZPTabulka--zdroj">
    <w:name w:val="ZP: Tabulka -- zdroj"/>
    <w:basedOn w:val="ZPPopisky"/>
    <w:next w:val="ZPZklad"/>
    <w:qFormat/>
    <w:rsid w:val="0028594B"/>
    <w:pPr>
      <w:spacing w:before="120" w:after="240"/>
    </w:pPr>
  </w:style>
  <w:style w:type="paragraph" w:customStyle="1" w:styleId="ZPPodkovnaprohlen">
    <w:name w:val="ZP: Poděkování a prohlášení"/>
    <w:basedOn w:val="ZPVechnynadpisy"/>
    <w:qFormat/>
    <w:rsid w:val="003B4809"/>
    <w:pPr>
      <w:spacing w:before="8000" w:after="140"/>
    </w:pPr>
  </w:style>
  <w:style w:type="paragraph" w:customStyle="1" w:styleId="ZPSekce">
    <w:name w:val="ZP: Sekce"/>
    <w:basedOn w:val="ZPVechnynadpisy"/>
    <w:next w:val="ZPZanadpisem"/>
    <w:qFormat/>
    <w:rsid w:val="00334063"/>
    <w:pPr>
      <w:numPr>
        <w:ilvl w:val="1"/>
        <w:numId w:val="5"/>
      </w:numPr>
      <w:spacing w:before="360" w:after="180" w:line="320" w:lineRule="atLeast"/>
      <w:outlineLvl w:val="1"/>
    </w:pPr>
    <w:rPr>
      <w:sz w:val="28"/>
      <w:szCs w:val="28"/>
    </w:rPr>
  </w:style>
  <w:style w:type="paragraph" w:styleId="Normlnweb">
    <w:name w:val="Normal (Web)"/>
    <w:basedOn w:val="Normln"/>
    <w:uiPriority w:val="99"/>
    <w:unhideWhenUsed/>
    <w:rsid w:val="00E62336"/>
    <w:pPr>
      <w:spacing w:before="100" w:beforeAutospacing="1" w:after="100" w:afterAutospacing="1"/>
    </w:pPr>
    <w:rPr>
      <w:rFonts w:eastAsiaTheme="minorEastAsia"/>
    </w:rPr>
  </w:style>
  <w:style w:type="character" w:customStyle="1" w:styleId="ZPZobrazstyl">
    <w:name w:val="ZP: Zobraz styl"/>
    <w:uiPriority w:val="1"/>
    <w:rsid w:val="004272FE"/>
    <w:rPr>
      <w:i/>
    </w:rPr>
  </w:style>
  <w:style w:type="character" w:styleId="Hypertextovodkaz">
    <w:name w:val="Hyperlink"/>
    <w:basedOn w:val="Standardnpsmoodstavce"/>
    <w:uiPriority w:val="99"/>
    <w:rsid w:val="00520A71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20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2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yuka\baksem\bakprace.dot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– první prvek a datum" Version="1987">
  <b:Source>
    <b:Tag>Ryb11</b:Tag>
    <b:SourceType>Book</b:SourceType>
    <b:Guid>{DD0DF614-B585-4599-8BFC-82A67405E85E}</b:Guid>
    <b:Author>
      <b:Author>
        <b:NameList>
          <b:Person>
            <b:Last>Rybička</b:Last>
            <b:First>Jiří</b:First>
          </b:Person>
          <b:Person>
            <b:Last>Čačková</b:Last>
            <b:First>Petra</b:First>
          </b:Person>
          <b:Person>
            <b:Last>Přichystal</b:Last>
            <b:First>Jan</b:First>
          </b:Person>
        </b:NameList>
      </b:Author>
    </b:Author>
    <b:Title>Průvodce tvorbou dokumentů</b:Title>
    <b:Year>2011</b:Year>
    <b:City>Bučovice</b:City>
    <b:Publisher>Martin Stříž</b:Publisher>
    <b:StandardNumber>ISBN 978-80-77889-78-X</b:StandardNumber>
    <b:RefOrder>1</b:RefOrder>
  </b:Source>
</b:Sources>
</file>

<file path=customXml/itemProps1.xml><?xml version="1.0" encoding="utf-8"?>
<ds:datastoreItem xmlns:ds="http://schemas.openxmlformats.org/officeDocument/2006/customXml" ds:itemID="{CA2C2D45-B763-4EEA-8079-48EFF61EB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bakprace.dot</Template>
  <TotalTime>1033</TotalTime>
  <Pages>8</Pages>
  <Words>354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Název práce</vt:lpstr>
    </vt:vector>
  </TitlesOfParts>
  <Company>MJ</Company>
  <LinksUpToDate>false</LinksUpToDate>
  <CharactersWithSpaces>2445</CharactersWithSpaces>
  <SharedDoc>false</SharedDoc>
  <HLinks>
    <vt:vector size="36" baseType="variant">
      <vt:variant>
        <vt:i4>50</vt:i4>
      </vt:variant>
      <vt:variant>
        <vt:i4>111</vt:i4>
      </vt:variant>
      <vt:variant>
        <vt:i4>0</vt:i4>
      </vt:variant>
      <vt:variant>
        <vt:i4>5</vt:i4>
      </vt:variant>
      <vt:variant>
        <vt:lpwstr>mailto:rybicka@mendelu.cz</vt:lpwstr>
      </vt:variant>
      <vt:variant>
        <vt:lpwstr/>
      </vt:variant>
      <vt:variant>
        <vt:i4>1507381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_Toc357265726</vt:lpwstr>
      </vt:variant>
      <vt:variant>
        <vt:i4>1507381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_Toc357265721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_Toc357265720</vt:lpwstr>
      </vt:variant>
      <vt:variant>
        <vt:i4>1310773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_Toc357265719</vt:lpwstr>
      </vt:variant>
      <vt:variant>
        <vt:i4>1310773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_Toc357265718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</dc:title>
  <dc:subject>VWA</dc:subject>
  <dc:creator>Michal Brablec</dc:creator>
  <cp:keywords/>
  <cp:lastModifiedBy>MichalBr</cp:lastModifiedBy>
  <cp:revision>135</cp:revision>
  <cp:lastPrinted>1899-12-31T23:00:00Z</cp:lastPrinted>
  <dcterms:created xsi:type="dcterms:W3CDTF">2025-11-05T16:49:00Z</dcterms:created>
  <dcterms:modified xsi:type="dcterms:W3CDTF">2025-12-11T17:14:00Z</dcterms:modified>
</cp:coreProperties>
</file>